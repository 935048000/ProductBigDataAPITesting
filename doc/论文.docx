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C03955" w:rsidRPr="00C03955">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C03955" w:rsidRPr="00C03955">
        <w:rPr>
          <w:rStyle w:val="af7"/>
          <w:rFonts w:hint="eastAsia"/>
        </w:rPr>
        <w:t xml:space="preserve">      网络工程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C03955" w:rsidRPr="00C03955">
        <w:rPr>
          <w:rStyle w:val="af7"/>
          <w:rFonts w:hint="eastAsia"/>
        </w:rPr>
        <w:t xml:space="preserve">        陈</w:t>
      </w:r>
      <w:proofErr w:type="gramStart"/>
      <w:r w:rsidR="00C03955" w:rsidRPr="00C03955">
        <w:rPr>
          <w:rStyle w:val="af7"/>
          <w:rFonts w:hint="eastAsia"/>
        </w:rPr>
        <w:t>浩</w:t>
      </w:r>
      <w:proofErr w:type="gramEnd"/>
      <w:r w:rsidR="00C03955" w:rsidRPr="00C03955">
        <w:rPr>
          <w:rStyle w:val="af7"/>
          <w:rFonts w:hint="eastAsia"/>
        </w:rPr>
        <w:t xml:space="preserve">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C03955" w:rsidRPr="00C03955">
        <w:rPr>
          <w:rStyle w:val="af7"/>
          <w:rFonts w:hint="eastAsia"/>
        </w:rPr>
        <w:t xml:space="preserve">        王浩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C03955" w:rsidRPr="00C03955">
        <w:rPr>
          <w:rStyle w:val="af9"/>
        </w:rPr>
        <w:t xml:space="preserve">  2018  </w:t>
      </w:r>
      <w:r w:rsidRPr="00B026BF">
        <w:rPr>
          <w:rFonts w:hint="eastAsia"/>
        </w:rPr>
        <w:t xml:space="preserve"> </w:t>
      </w:r>
      <w:r>
        <w:rPr>
          <w:rFonts w:hint="eastAsia"/>
        </w:rPr>
        <w:t xml:space="preserve">年 </w:t>
      </w:r>
      <w:r w:rsidR="00C03955" w:rsidRPr="00C03955">
        <w:rPr>
          <w:rStyle w:val="af9"/>
        </w:rPr>
        <w:t xml:space="preserve">  05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8"/>
          <w:footerReference w:type="default" r:id="rId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C03955" w:rsidP="00C03955">
      <w:pPr>
        <w:pStyle w:val="af5"/>
      </w:pPr>
      <w:r>
        <w:rPr>
          <w:rFonts w:hint="eastAsia"/>
        </w:rPr>
        <w:t>基于BOW的位置识别系统的设计与实现</w:t>
      </w:r>
    </w:p>
    <w:p w:rsidR="004A5C41" w:rsidRPr="004C7AB2" w:rsidRDefault="004A5C41" w:rsidP="004A5C41">
      <w:pPr>
        <w:pStyle w:val="a5"/>
      </w:pPr>
    </w:p>
    <w:p w:rsidR="004A5C41" w:rsidRPr="004C7AB2" w:rsidRDefault="004A5C41" w:rsidP="004A5C41">
      <w:pPr>
        <w:pStyle w:val="a5"/>
      </w:pPr>
    </w:p>
    <w:p w:rsidR="004A5C41" w:rsidRPr="000942A7" w:rsidRDefault="00C03955" w:rsidP="00C03955">
      <w:pPr>
        <w:pStyle w:val="af3"/>
      </w:pPr>
      <w:r>
        <w:t xml:space="preserve">Design and Implementation of </w:t>
      </w:r>
      <w:r>
        <w:br/>
        <w:t>Location Identification System Based on BOW</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C03955" w:rsidP="00C03955">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3</w:t>
      </w:r>
      <w:r w:rsidR="004B3F44">
        <w:t>3</w:t>
      </w:r>
      <w:r>
        <w:rPr>
          <w:rFonts w:hint="eastAsia"/>
        </w:rPr>
        <w:t>页</w:t>
      </w:r>
    </w:p>
    <w:p w:rsidR="004A5C41" w:rsidRPr="00C756EA" w:rsidRDefault="00C03955" w:rsidP="00C03955">
      <w:pPr>
        <w:pStyle w:val="af2"/>
      </w:pPr>
      <w:r>
        <w:rPr>
          <w:rFonts w:hint="eastAsia"/>
        </w:rPr>
        <w:t>表</w:t>
      </w:r>
      <w:r>
        <w:rPr>
          <w:rFonts w:hint="eastAsia"/>
        </w:rPr>
        <w:t xml:space="preserve">  </w:t>
      </w:r>
      <w:r>
        <w:rPr>
          <w:rFonts w:hint="eastAsia"/>
        </w:rPr>
        <w:t>格：</w:t>
      </w:r>
      <w:r>
        <w:rPr>
          <w:rFonts w:hint="eastAsia"/>
        </w:rPr>
        <w:t xml:space="preserve">        </w:t>
      </w:r>
      <w:r w:rsidR="000F27D0">
        <w:t>15</w:t>
      </w:r>
      <w:r>
        <w:rPr>
          <w:rFonts w:hint="eastAsia"/>
        </w:rPr>
        <w:t>个</w:t>
      </w:r>
    </w:p>
    <w:p w:rsidR="004A5C41" w:rsidRPr="00C756EA" w:rsidRDefault="00C03955" w:rsidP="00C03955">
      <w:pPr>
        <w:pStyle w:val="af2"/>
      </w:pPr>
      <w:r>
        <w:rPr>
          <w:rFonts w:hint="eastAsia"/>
        </w:rPr>
        <w:t>图</w:t>
      </w:r>
      <w:r>
        <w:rPr>
          <w:rFonts w:hint="eastAsia"/>
        </w:rPr>
        <w:t xml:space="preserve">  </w:t>
      </w:r>
      <w:r>
        <w:rPr>
          <w:rFonts w:hint="eastAsia"/>
        </w:rPr>
        <w:t>片：</w:t>
      </w:r>
      <w:r>
        <w:rPr>
          <w:rFonts w:hint="eastAsia"/>
        </w:rPr>
        <w:t xml:space="preserve">        </w:t>
      </w:r>
      <w:r w:rsidR="000F27D0">
        <w:t>21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0"/>
          <w:footerReference w:type="default" r:id="rId11"/>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4"/>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C03955" w:rsidP="00C03955">
      <w:pPr>
        <w:pStyle w:val="27"/>
      </w:pPr>
      <w:r>
        <w:rPr>
          <w:rFonts w:hint="eastAsia"/>
        </w:rPr>
        <w:t>基于</w:t>
      </w:r>
      <w:r>
        <w:t>BOW的位置识别系统的设计与实现</w:t>
      </w:r>
    </w:p>
    <w:p w:rsidR="004A5C41" w:rsidRDefault="004A5C41" w:rsidP="00C03955">
      <w:pPr>
        <w:pStyle w:val="29"/>
      </w:pPr>
    </w:p>
    <w:p w:rsidR="004A5C41" w:rsidRPr="004C7AB2" w:rsidRDefault="004A5C41" w:rsidP="004A5C41">
      <w:pPr>
        <w:pStyle w:val="a5"/>
      </w:pPr>
    </w:p>
    <w:p w:rsidR="004A5C41" w:rsidRDefault="00C03955" w:rsidP="00C03955">
      <w:pPr>
        <w:pStyle w:val="25"/>
      </w:pPr>
      <w:r>
        <w:t xml:space="preserve">Design and Implementation of </w:t>
      </w:r>
      <w:r>
        <w:br/>
        <w:t>Location Identification System Based on BOW</w:t>
      </w:r>
    </w:p>
    <w:p w:rsidR="004A5C41" w:rsidRPr="00501CCE" w:rsidRDefault="004A5C41" w:rsidP="00C03955">
      <w:pPr>
        <w:pStyle w:val="26"/>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C03955" w:rsidRPr="00C03955">
        <w:rPr>
          <w:rStyle w:val="22"/>
          <w:rFonts w:hint="eastAsia"/>
        </w:rPr>
        <w:t xml:space="preserve">      软件学院      </w:t>
      </w:r>
    </w:p>
    <w:p w:rsidR="004A5C41" w:rsidRPr="002B2EA0" w:rsidRDefault="004A5C41" w:rsidP="004A5C41">
      <w:pPr>
        <w:pStyle w:val="21"/>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C03955" w:rsidRPr="00C03955">
        <w:rPr>
          <w:rStyle w:val="22"/>
          <w:rFonts w:hint="eastAsia"/>
        </w:rPr>
        <w:t xml:space="preserve">      网络工程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C03955" w:rsidRPr="00C03955">
        <w:rPr>
          <w:rStyle w:val="22"/>
          <w:rFonts w:hint="eastAsia"/>
        </w:rPr>
        <w:t xml:space="preserve">        陈浩        </w:t>
      </w:r>
    </w:p>
    <w:p w:rsidR="004A5C41" w:rsidRPr="002B2EA0" w:rsidRDefault="004A5C41" w:rsidP="004A5C41">
      <w:pPr>
        <w:pStyle w:val="21"/>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C03955" w:rsidRPr="00C03955">
        <w:rPr>
          <w:rStyle w:val="22"/>
        </w:rPr>
        <w:t xml:space="preserve">     1415935157     </w:t>
      </w:r>
    </w:p>
    <w:p w:rsidR="004A5C41" w:rsidRDefault="004A5C41" w:rsidP="004A5C41">
      <w:pPr>
        <w:pStyle w:val="21"/>
        <w:ind w:left="2310"/>
        <w:rPr>
          <w:rStyle w:val="22"/>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C03955" w:rsidRPr="00C03955">
        <w:rPr>
          <w:rStyle w:val="22"/>
          <w:rFonts w:hint="eastAsia"/>
        </w:rPr>
        <w:t xml:space="preserve">     王浩  讲师     </w:t>
      </w:r>
    </w:p>
    <w:p w:rsidR="00C03955" w:rsidRDefault="00C03955" w:rsidP="004A5C41">
      <w:pPr>
        <w:pStyle w:val="21"/>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C03955">
        <w:rPr>
          <w:rStyle w:val="22"/>
          <w:rFonts w:hint="eastAsia"/>
        </w:rPr>
        <w:t xml:space="preserve">        王浩        </w:t>
      </w:r>
    </w:p>
    <w:p w:rsidR="004A5C41" w:rsidRPr="002B2EA0" w:rsidRDefault="004A5C41" w:rsidP="004A5C41">
      <w:pPr>
        <w:pStyle w:val="21"/>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C03955" w:rsidRPr="00C03955">
        <w:rPr>
          <w:rStyle w:val="22"/>
          <w:rFonts w:hint="eastAsia"/>
        </w:rPr>
        <w:t xml:space="preserve">  2018年05月02日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3"/>
      </w:pPr>
      <w:r w:rsidRPr="004A7C6E">
        <w:rPr>
          <w:rFonts w:hint="eastAsia"/>
        </w:rPr>
        <w:t>南阳理工学院</w:t>
      </w:r>
    </w:p>
    <w:p w:rsidR="004A5C41" w:rsidRDefault="004A5C41" w:rsidP="004A5C41">
      <w:pPr>
        <w:pStyle w:val="23"/>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2"/>
          <w:footerReference w:type="default" r:id="rId13"/>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C03955" w:rsidP="00C03955">
      <w:pPr>
        <w:pStyle w:val="aff3"/>
        <w:spacing w:before="240"/>
      </w:pPr>
      <w:r>
        <w:rPr>
          <w:rFonts w:hint="eastAsia"/>
        </w:rPr>
        <w:t>基于</w:t>
      </w:r>
      <w:r>
        <w:rPr>
          <w:rFonts w:hint="eastAsia"/>
        </w:rPr>
        <w:t>BOW</w:t>
      </w:r>
      <w:r>
        <w:rPr>
          <w:rFonts w:hint="eastAsia"/>
        </w:rPr>
        <w:t>的位置识别系统的设计与实现</w:t>
      </w:r>
    </w:p>
    <w:p w:rsidR="004A5C41" w:rsidRPr="00E97E9A" w:rsidRDefault="004A5C41" w:rsidP="00C03955">
      <w:pPr>
        <w:pStyle w:val="aff6"/>
      </w:pPr>
    </w:p>
    <w:p w:rsidR="004A5C41" w:rsidRPr="006A0015" w:rsidRDefault="00C03955" w:rsidP="00C03955">
      <w:pPr>
        <w:pStyle w:val="aff2"/>
        <w:spacing w:before="120" w:after="120"/>
      </w:pPr>
      <w:r>
        <w:rPr>
          <w:rFonts w:hint="eastAsia"/>
        </w:rPr>
        <w:t>网络工程</w:t>
      </w:r>
      <w:r>
        <w:rPr>
          <w:rFonts w:hint="eastAsia"/>
        </w:rPr>
        <w:t xml:space="preserve"> </w:t>
      </w:r>
      <w:r>
        <w:rPr>
          <w:rFonts w:hint="eastAsia"/>
        </w:rPr>
        <w:t>陈浩</w:t>
      </w:r>
    </w:p>
    <w:p w:rsidR="004A5C41" w:rsidRPr="006A0015" w:rsidRDefault="004A5C41" w:rsidP="004A5C41">
      <w:pPr>
        <w:pStyle w:val="aff2"/>
        <w:spacing w:before="120" w:after="120"/>
        <w:sectPr w:rsidR="004A5C41" w:rsidRPr="006A0015" w:rsidSect="0052657F">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3452CC" w:rsidRPr="003452CC" w:rsidRDefault="003452CC" w:rsidP="003452CC">
      <w:pPr>
        <w:pStyle w:val="a3"/>
        <w:ind w:firstLine="480"/>
      </w:pPr>
      <w:bookmarkStart w:id="0" w:name="_GoBack"/>
      <w:bookmarkEnd w:id="0"/>
      <w:r w:rsidRPr="003452CC">
        <w:rPr>
          <w:rFonts w:hint="eastAsia"/>
        </w:rPr>
        <w:lastRenderedPageBreak/>
        <w:t>位置识别是指当人在某个位置时获取当前位置信息的定位技术。由于美国的GPS全球卫星定位系统和中国的北斗卫星导航系统的普及，目前的定位技术已经非常成熟。但是民用级别的定位精度未能达到人们的日常需求，所以需要一种准确性较高且成本低廉的位置识别系统。本系统的架构为前端使用Keras深度学习框架配置VGG16</w:t>
      </w:r>
      <w:proofErr w:type="gramStart"/>
      <w:r w:rsidRPr="003452CC">
        <w:rPr>
          <w:rFonts w:hint="eastAsia"/>
        </w:rPr>
        <w:t>预训练</w:t>
      </w:r>
      <w:proofErr w:type="gramEnd"/>
      <w:r w:rsidRPr="003452CC">
        <w:rPr>
          <w:rFonts w:hint="eastAsia"/>
        </w:rPr>
        <w:t>模型，后端使用TensorFlow深度学习框架提取图像的特征值，使用HDF5存储图像的特征值。本系统利用深度学习技术中的CNN（Convolutional Neural Network，卷积神经网络）为基础的VGG16</w:t>
      </w:r>
      <w:proofErr w:type="gramStart"/>
      <w:r w:rsidRPr="003452CC">
        <w:rPr>
          <w:rFonts w:hint="eastAsia"/>
        </w:rPr>
        <w:t>预训练</w:t>
      </w:r>
      <w:proofErr w:type="gramEnd"/>
      <w:r w:rsidRPr="003452CC">
        <w:rPr>
          <w:rFonts w:hint="eastAsia"/>
        </w:rPr>
        <w:t>模型进行图像特征提取，根据对应的图像特征值即可搜索数据库中相似度最高的图像，通过用户的身边的图像识别用户的准确位置。本系统不但能进行位置识别，还能匹配图像的相似度，可对图像进行相似度搜索。由于Python编程语言的语法简洁和可读性强的特点，所以本系统优先选择Python编程语言。</w:t>
      </w:r>
    </w:p>
    <w:p w:rsidR="003452CC" w:rsidRPr="003452CC" w:rsidRDefault="003452CC" w:rsidP="003452CC">
      <w:pPr>
        <w:pStyle w:val="a0"/>
        <w:ind w:firstLine="480"/>
      </w:pPr>
      <w:r w:rsidRPr="003452CC">
        <w:rPr>
          <w:rFonts w:hint="eastAsia"/>
        </w:rPr>
        <w:t>深度学习；</w:t>
      </w:r>
      <w:r w:rsidRPr="003452CC">
        <w:t>CNN</w:t>
      </w:r>
      <w:r w:rsidRPr="003452CC">
        <w:rPr>
          <w:rFonts w:hint="eastAsia"/>
        </w:rPr>
        <w:t>；位置识别；图像检索</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C03955" w:rsidP="00C03955">
      <w:pPr>
        <w:pStyle w:val="aff0"/>
      </w:pPr>
      <w:r>
        <w:lastRenderedPageBreak/>
        <w:t xml:space="preserve">Design and Implementation of </w:t>
      </w:r>
      <w:r>
        <w:br/>
        <w:t>Location Identification System Based on BOW</w:t>
      </w:r>
    </w:p>
    <w:p w:rsidR="004A5C41" w:rsidRPr="00294C95" w:rsidRDefault="004A5C41" w:rsidP="00C03955">
      <w:pPr>
        <w:pStyle w:val="aff7"/>
      </w:pPr>
    </w:p>
    <w:p w:rsidR="004A5C41" w:rsidRDefault="00C03955" w:rsidP="00C03955">
      <w:pPr>
        <w:pStyle w:val="aff1"/>
        <w:spacing w:after="120"/>
      </w:pPr>
      <w:r>
        <w:t>Network Engineering Major</w:t>
      </w:r>
      <w:r>
        <w:tab/>
        <w:t>Chen Hao</w:t>
      </w:r>
    </w:p>
    <w:p w:rsidR="004A5C41" w:rsidRDefault="004A5C41" w:rsidP="004A5C41">
      <w:pPr>
        <w:pStyle w:val="aff1"/>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3452CC" w:rsidRPr="003452CC" w:rsidRDefault="003452CC" w:rsidP="003452CC">
      <w:pPr>
        <w:pStyle w:val="a2"/>
        <w:ind w:firstLine="480"/>
      </w:pPr>
      <w:r w:rsidRPr="003452CC">
        <w:lastRenderedPageBreak/>
        <w:t xml:space="preserve">Location identification refers to positioning technology that obtains current location information when a person is in a certain location. Due to the popularity of the US GPS global satellite positioning system and China's </w:t>
      </w:r>
      <w:proofErr w:type="spellStart"/>
      <w:r w:rsidRPr="003452CC">
        <w:t>Beidou</w:t>
      </w:r>
      <w:proofErr w:type="spellEnd"/>
      <w:r w:rsidRPr="003452CC">
        <w:t xml:space="preserve"> satellite navigation system, the current positioning technology is already very mature. However, the positioning accuracy of the civil level fails to meet people's daily needs, so a position recognition system with high accuracy and low cost is needed. The architecture of this system is to use the Keras deep learning framework to configure the VGG16 pre-training model at the front end, the TensorFlow deep learning framework at the back end to extract the feature values ​​of the image, and the HDF5 to store the feature values ​​of the image. The system uses the VGG16 pre-training model based on CNN (Convolutional Neural Network) in deep learning technology to extract image features. According to the corresponding image feature values, the image with the highest degree of similarity in the database can be searched. The image of the side identifies the exact location of the user. The system can not only identify the location but also match the similarity of the image, and can perform similarity search on the image. Because of the concise and readable nature of the syntax of the Python programming language, the Python programming language was chosen to implement the system.</w:t>
      </w:r>
    </w:p>
    <w:p w:rsidR="003452CC" w:rsidRPr="003452CC" w:rsidRDefault="00DF2036" w:rsidP="003452CC">
      <w:pPr>
        <w:pStyle w:val="a"/>
        <w:ind w:firstLine="480"/>
      </w:pPr>
      <w:hyperlink r:id="rId15" w:history="1">
        <w:r w:rsidR="003452CC" w:rsidRPr="003452CC">
          <w:t>Deep</w:t>
        </w:r>
      </w:hyperlink>
      <w:r w:rsidR="003452CC" w:rsidRPr="003452CC">
        <w:t> </w:t>
      </w:r>
      <w:proofErr w:type="spellStart"/>
      <w:r w:rsidR="00475303">
        <w:fldChar w:fldCharType="begin"/>
      </w:r>
      <w:r w:rsidR="00475303">
        <w:instrText xml:space="preserve"> HYPERLINK "javascript:;" </w:instrText>
      </w:r>
      <w:r w:rsidR="00475303">
        <w:fldChar w:fldCharType="separate"/>
      </w:r>
      <w:r w:rsidR="003452CC" w:rsidRPr="003452CC">
        <w:t>Learning</w:t>
      </w:r>
      <w:r w:rsidR="00475303">
        <w:fldChar w:fldCharType="end"/>
      </w:r>
      <w:r w:rsidR="003452CC" w:rsidRPr="003452CC">
        <w:t>;CNN</w:t>
      </w:r>
      <w:proofErr w:type="spellEnd"/>
      <w:r w:rsidR="003452CC" w:rsidRPr="003452CC">
        <w:t>; Location Identification; Image Retrieval</w:t>
      </w:r>
    </w:p>
    <w:p w:rsidR="004A5C41" w:rsidRDefault="004A5C41" w:rsidP="004A5C41">
      <w:pPr>
        <w:pStyle w:val="af0"/>
        <w:spacing w:before="240" w:after="360"/>
        <w:sectPr w:rsidR="004A5C41" w:rsidSect="0032530F">
          <w:footerReference w:type="default" r:id="rId16"/>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5A017E" w:rsidRDefault="004A5C41">
      <w:pPr>
        <w:pStyle w:val="11"/>
        <w:tabs>
          <w:tab w:val="right" w:leader="dot" w:pos="9060"/>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3885801" w:history="1">
        <w:r w:rsidR="005A017E" w:rsidRPr="00161B96">
          <w:rPr>
            <w:rStyle w:val="ab"/>
            <w:noProof/>
          </w:rPr>
          <w:t xml:space="preserve">1 </w:t>
        </w:r>
        <w:r w:rsidR="005A017E" w:rsidRPr="00161B96">
          <w:rPr>
            <w:rStyle w:val="ab"/>
            <w:noProof/>
          </w:rPr>
          <w:t>绪论</w:t>
        </w:r>
        <w:r w:rsidR="005A017E">
          <w:rPr>
            <w:noProof/>
            <w:webHidden/>
          </w:rPr>
          <w:tab/>
        </w:r>
        <w:r w:rsidR="005A017E">
          <w:rPr>
            <w:noProof/>
            <w:webHidden/>
          </w:rPr>
          <w:fldChar w:fldCharType="begin"/>
        </w:r>
        <w:r w:rsidR="005A017E">
          <w:rPr>
            <w:noProof/>
            <w:webHidden/>
          </w:rPr>
          <w:instrText xml:space="preserve"> PAGEREF _Toc513885801 \h </w:instrText>
        </w:r>
        <w:r w:rsidR="005A017E">
          <w:rPr>
            <w:noProof/>
            <w:webHidden/>
          </w:rPr>
        </w:r>
        <w:r w:rsidR="005A017E">
          <w:rPr>
            <w:noProof/>
            <w:webHidden/>
          </w:rPr>
          <w:fldChar w:fldCharType="separate"/>
        </w:r>
        <w:r w:rsidR="005A017E">
          <w:rPr>
            <w:noProof/>
            <w:webHidden/>
          </w:rPr>
          <w:t>1</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02" w:history="1">
        <w:r w:rsidR="005A017E" w:rsidRPr="00161B96">
          <w:rPr>
            <w:rStyle w:val="ab"/>
            <w:noProof/>
          </w:rPr>
          <w:t xml:space="preserve">1.1 </w:t>
        </w:r>
        <w:r w:rsidR="005A017E" w:rsidRPr="00161B96">
          <w:rPr>
            <w:rStyle w:val="ab"/>
            <w:noProof/>
          </w:rPr>
          <w:t>背景</w:t>
        </w:r>
        <w:r w:rsidR="005A017E">
          <w:rPr>
            <w:noProof/>
            <w:webHidden/>
          </w:rPr>
          <w:tab/>
        </w:r>
        <w:r w:rsidR="005A017E">
          <w:rPr>
            <w:noProof/>
            <w:webHidden/>
          </w:rPr>
          <w:fldChar w:fldCharType="begin"/>
        </w:r>
        <w:r w:rsidR="005A017E">
          <w:rPr>
            <w:noProof/>
            <w:webHidden/>
          </w:rPr>
          <w:instrText xml:space="preserve"> PAGEREF _Toc513885802 \h </w:instrText>
        </w:r>
        <w:r w:rsidR="005A017E">
          <w:rPr>
            <w:noProof/>
            <w:webHidden/>
          </w:rPr>
        </w:r>
        <w:r w:rsidR="005A017E">
          <w:rPr>
            <w:noProof/>
            <w:webHidden/>
          </w:rPr>
          <w:fldChar w:fldCharType="separate"/>
        </w:r>
        <w:r w:rsidR="005A017E">
          <w:rPr>
            <w:noProof/>
            <w:webHidden/>
          </w:rPr>
          <w:t>1</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03" w:history="1">
        <w:r w:rsidR="005A017E" w:rsidRPr="00161B96">
          <w:rPr>
            <w:rStyle w:val="ab"/>
            <w:noProof/>
          </w:rPr>
          <w:t xml:space="preserve">1.2 </w:t>
        </w:r>
        <w:r w:rsidR="005A017E" w:rsidRPr="00161B96">
          <w:rPr>
            <w:rStyle w:val="ab"/>
            <w:noProof/>
          </w:rPr>
          <w:t>研究现状分析</w:t>
        </w:r>
        <w:r w:rsidR="005A017E">
          <w:rPr>
            <w:noProof/>
            <w:webHidden/>
          </w:rPr>
          <w:tab/>
        </w:r>
        <w:r w:rsidR="005A017E">
          <w:rPr>
            <w:noProof/>
            <w:webHidden/>
          </w:rPr>
          <w:fldChar w:fldCharType="begin"/>
        </w:r>
        <w:r w:rsidR="005A017E">
          <w:rPr>
            <w:noProof/>
            <w:webHidden/>
          </w:rPr>
          <w:instrText xml:space="preserve"> PAGEREF _Toc513885803 \h </w:instrText>
        </w:r>
        <w:r w:rsidR="005A017E">
          <w:rPr>
            <w:noProof/>
            <w:webHidden/>
          </w:rPr>
        </w:r>
        <w:r w:rsidR="005A017E">
          <w:rPr>
            <w:noProof/>
            <w:webHidden/>
          </w:rPr>
          <w:fldChar w:fldCharType="separate"/>
        </w:r>
        <w:r w:rsidR="005A017E">
          <w:rPr>
            <w:noProof/>
            <w:webHidden/>
          </w:rPr>
          <w:t>1</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04" w:history="1">
        <w:r w:rsidR="005A017E" w:rsidRPr="00161B96">
          <w:rPr>
            <w:rStyle w:val="ab"/>
            <w:noProof/>
          </w:rPr>
          <w:t xml:space="preserve">1.2.1 </w:t>
        </w:r>
        <w:r w:rsidR="005A017E" w:rsidRPr="00161B96">
          <w:rPr>
            <w:rStyle w:val="ab"/>
            <w:noProof/>
          </w:rPr>
          <w:t>室外定位技术</w:t>
        </w:r>
        <w:r w:rsidR="005A017E">
          <w:rPr>
            <w:noProof/>
            <w:webHidden/>
          </w:rPr>
          <w:tab/>
        </w:r>
        <w:r w:rsidR="005A017E">
          <w:rPr>
            <w:noProof/>
            <w:webHidden/>
          </w:rPr>
          <w:fldChar w:fldCharType="begin"/>
        </w:r>
        <w:r w:rsidR="005A017E">
          <w:rPr>
            <w:noProof/>
            <w:webHidden/>
          </w:rPr>
          <w:instrText xml:space="preserve"> PAGEREF _Toc513885804 \h </w:instrText>
        </w:r>
        <w:r w:rsidR="005A017E">
          <w:rPr>
            <w:noProof/>
            <w:webHidden/>
          </w:rPr>
        </w:r>
        <w:r w:rsidR="005A017E">
          <w:rPr>
            <w:noProof/>
            <w:webHidden/>
          </w:rPr>
          <w:fldChar w:fldCharType="separate"/>
        </w:r>
        <w:r w:rsidR="005A017E">
          <w:rPr>
            <w:noProof/>
            <w:webHidden/>
          </w:rPr>
          <w:t>1</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05" w:history="1">
        <w:r w:rsidR="005A017E" w:rsidRPr="00161B96">
          <w:rPr>
            <w:rStyle w:val="ab"/>
            <w:noProof/>
          </w:rPr>
          <w:t xml:space="preserve">1.2.2 </w:t>
        </w:r>
        <w:r w:rsidR="005A017E" w:rsidRPr="00161B96">
          <w:rPr>
            <w:rStyle w:val="ab"/>
            <w:noProof/>
          </w:rPr>
          <w:t>室外位置识别技术</w:t>
        </w:r>
        <w:r w:rsidR="005A017E">
          <w:rPr>
            <w:noProof/>
            <w:webHidden/>
          </w:rPr>
          <w:tab/>
        </w:r>
        <w:r w:rsidR="005A017E">
          <w:rPr>
            <w:noProof/>
            <w:webHidden/>
          </w:rPr>
          <w:fldChar w:fldCharType="begin"/>
        </w:r>
        <w:r w:rsidR="005A017E">
          <w:rPr>
            <w:noProof/>
            <w:webHidden/>
          </w:rPr>
          <w:instrText xml:space="preserve"> PAGEREF _Toc513885805 \h </w:instrText>
        </w:r>
        <w:r w:rsidR="005A017E">
          <w:rPr>
            <w:noProof/>
            <w:webHidden/>
          </w:rPr>
        </w:r>
        <w:r w:rsidR="005A017E">
          <w:rPr>
            <w:noProof/>
            <w:webHidden/>
          </w:rPr>
          <w:fldChar w:fldCharType="separate"/>
        </w:r>
        <w:r w:rsidR="005A017E">
          <w:rPr>
            <w:noProof/>
            <w:webHidden/>
          </w:rPr>
          <w:t>2</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06" w:history="1">
        <w:r w:rsidR="005A017E" w:rsidRPr="00161B96">
          <w:rPr>
            <w:rStyle w:val="ab"/>
            <w:noProof/>
          </w:rPr>
          <w:t xml:space="preserve">1.3 </w:t>
        </w:r>
        <w:r w:rsidR="005A017E" w:rsidRPr="00161B96">
          <w:rPr>
            <w:rStyle w:val="ab"/>
            <w:noProof/>
          </w:rPr>
          <w:t>实验内容</w:t>
        </w:r>
        <w:r w:rsidR="005A017E">
          <w:rPr>
            <w:noProof/>
            <w:webHidden/>
          </w:rPr>
          <w:tab/>
        </w:r>
        <w:r w:rsidR="005A017E">
          <w:rPr>
            <w:noProof/>
            <w:webHidden/>
          </w:rPr>
          <w:fldChar w:fldCharType="begin"/>
        </w:r>
        <w:r w:rsidR="005A017E">
          <w:rPr>
            <w:noProof/>
            <w:webHidden/>
          </w:rPr>
          <w:instrText xml:space="preserve"> PAGEREF _Toc513885806 \h </w:instrText>
        </w:r>
        <w:r w:rsidR="005A017E">
          <w:rPr>
            <w:noProof/>
            <w:webHidden/>
          </w:rPr>
        </w:r>
        <w:r w:rsidR="005A017E">
          <w:rPr>
            <w:noProof/>
            <w:webHidden/>
          </w:rPr>
          <w:fldChar w:fldCharType="separate"/>
        </w:r>
        <w:r w:rsidR="005A017E">
          <w:rPr>
            <w:noProof/>
            <w:webHidden/>
          </w:rPr>
          <w:t>2</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07" w:history="1">
        <w:r w:rsidR="005A017E" w:rsidRPr="00161B96">
          <w:rPr>
            <w:rStyle w:val="ab"/>
            <w:noProof/>
          </w:rPr>
          <w:t xml:space="preserve">1.4 </w:t>
        </w:r>
        <w:r w:rsidR="005A017E" w:rsidRPr="00161B96">
          <w:rPr>
            <w:rStyle w:val="ab"/>
            <w:noProof/>
          </w:rPr>
          <w:t>实验目标</w:t>
        </w:r>
        <w:r w:rsidR="005A017E">
          <w:rPr>
            <w:noProof/>
            <w:webHidden/>
          </w:rPr>
          <w:tab/>
        </w:r>
        <w:r w:rsidR="005A017E">
          <w:rPr>
            <w:noProof/>
            <w:webHidden/>
          </w:rPr>
          <w:fldChar w:fldCharType="begin"/>
        </w:r>
        <w:r w:rsidR="005A017E">
          <w:rPr>
            <w:noProof/>
            <w:webHidden/>
          </w:rPr>
          <w:instrText xml:space="preserve"> PAGEREF _Toc513885807 \h </w:instrText>
        </w:r>
        <w:r w:rsidR="005A017E">
          <w:rPr>
            <w:noProof/>
            <w:webHidden/>
          </w:rPr>
        </w:r>
        <w:r w:rsidR="005A017E">
          <w:rPr>
            <w:noProof/>
            <w:webHidden/>
          </w:rPr>
          <w:fldChar w:fldCharType="separate"/>
        </w:r>
        <w:r w:rsidR="005A017E">
          <w:rPr>
            <w:noProof/>
            <w:webHidden/>
          </w:rPr>
          <w:t>2</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08" w:history="1">
        <w:r w:rsidR="005A017E" w:rsidRPr="00161B96">
          <w:rPr>
            <w:rStyle w:val="ab"/>
            <w:noProof/>
          </w:rPr>
          <w:t xml:space="preserve">1.5 </w:t>
        </w:r>
        <w:r w:rsidR="005A017E" w:rsidRPr="00161B96">
          <w:rPr>
            <w:rStyle w:val="ab"/>
            <w:noProof/>
          </w:rPr>
          <w:t>论文总体结构</w:t>
        </w:r>
        <w:r w:rsidR="005A017E">
          <w:rPr>
            <w:noProof/>
            <w:webHidden/>
          </w:rPr>
          <w:tab/>
        </w:r>
        <w:r w:rsidR="005A017E">
          <w:rPr>
            <w:noProof/>
            <w:webHidden/>
          </w:rPr>
          <w:fldChar w:fldCharType="begin"/>
        </w:r>
        <w:r w:rsidR="005A017E">
          <w:rPr>
            <w:noProof/>
            <w:webHidden/>
          </w:rPr>
          <w:instrText xml:space="preserve"> PAGEREF _Toc513885808 \h </w:instrText>
        </w:r>
        <w:r w:rsidR="005A017E">
          <w:rPr>
            <w:noProof/>
            <w:webHidden/>
          </w:rPr>
        </w:r>
        <w:r w:rsidR="005A017E">
          <w:rPr>
            <w:noProof/>
            <w:webHidden/>
          </w:rPr>
          <w:fldChar w:fldCharType="separate"/>
        </w:r>
        <w:r w:rsidR="005A017E">
          <w:rPr>
            <w:noProof/>
            <w:webHidden/>
          </w:rPr>
          <w:t>2</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09" w:history="1">
        <w:r w:rsidR="005A017E" w:rsidRPr="00161B96">
          <w:rPr>
            <w:rStyle w:val="ab"/>
            <w:noProof/>
          </w:rPr>
          <w:t xml:space="preserve">2 </w:t>
        </w:r>
        <w:r w:rsidR="005A017E" w:rsidRPr="00161B96">
          <w:rPr>
            <w:rStyle w:val="ab"/>
            <w:noProof/>
          </w:rPr>
          <w:t>基于深度学习的图像特征提取技术</w:t>
        </w:r>
        <w:r w:rsidR="005A017E">
          <w:rPr>
            <w:noProof/>
            <w:webHidden/>
          </w:rPr>
          <w:tab/>
        </w:r>
        <w:r w:rsidR="005A017E">
          <w:rPr>
            <w:noProof/>
            <w:webHidden/>
          </w:rPr>
          <w:fldChar w:fldCharType="begin"/>
        </w:r>
        <w:r w:rsidR="005A017E">
          <w:rPr>
            <w:noProof/>
            <w:webHidden/>
          </w:rPr>
          <w:instrText xml:space="preserve"> PAGEREF _Toc513885809 \h </w:instrText>
        </w:r>
        <w:r w:rsidR="005A017E">
          <w:rPr>
            <w:noProof/>
            <w:webHidden/>
          </w:rPr>
        </w:r>
        <w:r w:rsidR="005A017E">
          <w:rPr>
            <w:noProof/>
            <w:webHidden/>
          </w:rPr>
          <w:fldChar w:fldCharType="separate"/>
        </w:r>
        <w:r w:rsidR="005A017E">
          <w:rPr>
            <w:noProof/>
            <w:webHidden/>
          </w:rPr>
          <w:t>3</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0" w:history="1">
        <w:r w:rsidR="005A017E" w:rsidRPr="00161B96">
          <w:rPr>
            <w:rStyle w:val="ab"/>
            <w:noProof/>
          </w:rPr>
          <w:t xml:space="preserve">2.1 </w:t>
        </w:r>
        <w:r w:rsidR="005A017E" w:rsidRPr="00161B96">
          <w:rPr>
            <w:rStyle w:val="ab"/>
            <w:noProof/>
          </w:rPr>
          <w:t>卷积神经网络介绍</w:t>
        </w:r>
        <w:r w:rsidR="005A017E">
          <w:rPr>
            <w:noProof/>
            <w:webHidden/>
          </w:rPr>
          <w:tab/>
        </w:r>
        <w:r w:rsidR="005A017E">
          <w:rPr>
            <w:noProof/>
            <w:webHidden/>
          </w:rPr>
          <w:fldChar w:fldCharType="begin"/>
        </w:r>
        <w:r w:rsidR="005A017E">
          <w:rPr>
            <w:noProof/>
            <w:webHidden/>
          </w:rPr>
          <w:instrText xml:space="preserve"> PAGEREF _Toc513885810 \h </w:instrText>
        </w:r>
        <w:r w:rsidR="005A017E">
          <w:rPr>
            <w:noProof/>
            <w:webHidden/>
          </w:rPr>
        </w:r>
        <w:r w:rsidR="005A017E">
          <w:rPr>
            <w:noProof/>
            <w:webHidden/>
          </w:rPr>
          <w:fldChar w:fldCharType="separate"/>
        </w:r>
        <w:r w:rsidR="005A017E">
          <w:rPr>
            <w:noProof/>
            <w:webHidden/>
          </w:rPr>
          <w:t>3</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1" w:history="1">
        <w:r w:rsidR="005A017E" w:rsidRPr="00161B96">
          <w:rPr>
            <w:rStyle w:val="ab"/>
            <w:noProof/>
          </w:rPr>
          <w:t>2.2 VGG</w:t>
        </w:r>
        <w:r w:rsidR="005A017E" w:rsidRPr="00161B96">
          <w:rPr>
            <w:rStyle w:val="ab"/>
            <w:noProof/>
          </w:rPr>
          <w:t>模型介绍</w:t>
        </w:r>
        <w:r w:rsidR="005A017E">
          <w:rPr>
            <w:noProof/>
            <w:webHidden/>
          </w:rPr>
          <w:tab/>
        </w:r>
        <w:r w:rsidR="005A017E">
          <w:rPr>
            <w:noProof/>
            <w:webHidden/>
          </w:rPr>
          <w:fldChar w:fldCharType="begin"/>
        </w:r>
        <w:r w:rsidR="005A017E">
          <w:rPr>
            <w:noProof/>
            <w:webHidden/>
          </w:rPr>
          <w:instrText xml:space="preserve"> PAGEREF _Toc513885811 \h </w:instrText>
        </w:r>
        <w:r w:rsidR="005A017E">
          <w:rPr>
            <w:noProof/>
            <w:webHidden/>
          </w:rPr>
        </w:r>
        <w:r w:rsidR="005A017E">
          <w:rPr>
            <w:noProof/>
            <w:webHidden/>
          </w:rPr>
          <w:fldChar w:fldCharType="separate"/>
        </w:r>
        <w:r w:rsidR="005A017E">
          <w:rPr>
            <w:noProof/>
            <w:webHidden/>
          </w:rPr>
          <w:t>4</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2" w:history="1">
        <w:r w:rsidR="005A017E" w:rsidRPr="00161B96">
          <w:rPr>
            <w:rStyle w:val="ab"/>
            <w:noProof/>
          </w:rPr>
          <w:t xml:space="preserve">2.3 </w:t>
        </w:r>
        <w:r w:rsidR="005A017E" w:rsidRPr="00161B96">
          <w:rPr>
            <w:rStyle w:val="ab"/>
            <w:noProof/>
          </w:rPr>
          <w:t>图像特征提取介绍</w:t>
        </w:r>
        <w:r w:rsidR="005A017E">
          <w:rPr>
            <w:noProof/>
            <w:webHidden/>
          </w:rPr>
          <w:tab/>
        </w:r>
        <w:r w:rsidR="005A017E">
          <w:rPr>
            <w:noProof/>
            <w:webHidden/>
          </w:rPr>
          <w:fldChar w:fldCharType="begin"/>
        </w:r>
        <w:r w:rsidR="005A017E">
          <w:rPr>
            <w:noProof/>
            <w:webHidden/>
          </w:rPr>
          <w:instrText xml:space="preserve"> PAGEREF _Toc513885812 \h </w:instrText>
        </w:r>
        <w:r w:rsidR="005A017E">
          <w:rPr>
            <w:noProof/>
            <w:webHidden/>
          </w:rPr>
        </w:r>
        <w:r w:rsidR="005A017E">
          <w:rPr>
            <w:noProof/>
            <w:webHidden/>
          </w:rPr>
          <w:fldChar w:fldCharType="separate"/>
        </w:r>
        <w:r w:rsidR="005A017E">
          <w:rPr>
            <w:noProof/>
            <w:webHidden/>
          </w:rPr>
          <w:t>5</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13" w:history="1">
        <w:r w:rsidR="005A017E" w:rsidRPr="00161B96">
          <w:rPr>
            <w:rStyle w:val="ab"/>
            <w:noProof/>
          </w:rPr>
          <w:t xml:space="preserve">3 </w:t>
        </w:r>
        <w:r w:rsidR="005A017E" w:rsidRPr="00161B96">
          <w:rPr>
            <w:rStyle w:val="ab"/>
            <w:noProof/>
          </w:rPr>
          <w:t>可行性分析</w:t>
        </w:r>
        <w:r w:rsidR="005A017E">
          <w:rPr>
            <w:noProof/>
            <w:webHidden/>
          </w:rPr>
          <w:tab/>
        </w:r>
        <w:r w:rsidR="005A017E">
          <w:rPr>
            <w:noProof/>
            <w:webHidden/>
          </w:rPr>
          <w:fldChar w:fldCharType="begin"/>
        </w:r>
        <w:r w:rsidR="005A017E">
          <w:rPr>
            <w:noProof/>
            <w:webHidden/>
          </w:rPr>
          <w:instrText xml:space="preserve"> PAGEREF _Toc513885813 \h </w:instrText>
        </w:r>
        <w:r w:rsidR="005A017E">
          <w:rPr>
            <w:noProof/>
            <w:webHidden/>
          </w:rPr>
        </w:r>
        <w:r w:rsidR="005A017E">
          <w:rPr>
            <w:noProof/>
            <w:webHidden/>
          </w:rPr>
          <w:fldChar w:fldCharType="separate"/>
        </w:r>
        <w:r w:rsidR="005A017E">
          <w:rPr>
            <w:noProof/>
            <w:webHidden/>
          </w:rPr>
          <w:t>5</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4" w:history="1">
        <w:r w:rsidR="005A017E" w:rsidRPr="00161B96">
          <w:rPr>
            <w:rStyle w:val="ab"/>
            <w:noProof/>
          </w:rPr>
          <w:t xml:space="preserve">3.1 </w:t>
        </w:r>
        <w:r w:rsidR="005A017E" w:rsidRPr="00161B96">
          <w:rPr>
            <w:rStyle w:val="ab"/>
            <w:noProof/>
          </w:rPr>
          <w:t>理论可行性</w:t>
        </w:r>
        <w:r w:rsidR="005A017E">
          <w:rPr>
            <w:noProof/>
            <w:webHidden/>
          </w:rPr>
          <w:tab/>
        </w:r>
        <w:r w:rsidR="005A017E">
          <w:rPr>
            <w:noProof/>
            <w:webHidden/>
          </w:rPr>
          <w:fldChar w:fldCharType="begin"/>
        </w:r>
        <w:r w:rsidR="005A017E">
          <w:rPr>
            <w:noProof/>
            <w:webHidden/>
          </w:rPr>
          <w:instrText xml:space="preserve"> PAGEREF _Toc513885814 \h </w:instrText>
        </w:r>
        <w:r w:rsidR="005A017E">
          <w:rPr>
            <w:noProof/>
            <w:webHidden/>
          </w:rPr>
        </w:r>
        <w:r w:rsidR="005A017E">
          <w:rPr>
            <w:noProof/>
            <w:webHidden/>
          </w:rPr>
          <w:fldChar w:fldCharType="separate"/>
        </w:r>
        <w:r w:rsidR="005A017E">
          <w:rPr>
            <w:noProof/>
            <w:webHidden/>
          </w:rPr>
          <w:t>5</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5" w:history="1">
        <w:r w:rsidR="005A017E" w:rsidRPr="00161B96">
          <w:rPr>
            <w:rStyle w:val="ab"/>
            <w:noProof/>
          </w:rPr>
          <w:t xml:space="preserve">3.2 </w:t>
        </w:r>
        <w:r w:rsidR="005A017E" w:rsidRPr="00161B96">
          <w:rPr>
            <w:rStyle w:val="ab"/>
            <w:noProof/>
          </w:rPr>
          <w:t>技术可行性</w:t>
        </w:r>
        <w:r w:rsidR="005A017E">
          <w:rPr>
            <w:noProof/>
            <w:webHidden/>
          </w:rPr>
          <w:tab/>
        </w:r>
        <w:r w:rsidR="005A017E">
          <w:rPr>
            <w:noProof/>
            <w:webHidden/>
          </w:rPr>
          <w:fldChar w:fldCharType="begin"/>
        </w:r>
        <w:r w:rsidR="005A017E">
          <w:rPr>
            <w:noProof/>
            <w:webHidden/>
          </w:rPr>
          <w:instrText xml:space="preserve"> PAGEREF _Toc513885815 \h </w:instrText>
        </w:r>
        <w:r w:rsidR="005A017E">
          <w:rPr>
            <w:noProof/>
            <w:webHidden/>
          </w:rPr>
        </w:r>
        <w:r w:rsidR="005A017E">
          <w:rPr>
            <w:noProof/>
            <w:webHidden/>
          </w:rPr>
          <w:fldChar w:fldCharType="separate"/>
        </w:r>
        <w:r w:rsidR="005A017E">
          <w:rPr>
            <w:noProof/>
            <w:webHidden/>
          </w:rPr>
          <w:t>5</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6" w:history="1">
        <w:r w:rsidR="005A017E" w:rsidRPr="00161B96">
          <w:rPr>
            <w:rStyle w:val="ab"/>
            <w:noProof/>
          </w:rPr>
          <w:t xml:space="preserve">3.3 </w:t>
        </w:r>
        <w:r w:rsidR="005A017E" w:rsidRPr="00161B96">
          <w:rPr>
            <w:rStyle w:val="ab"/>
            <w:noProof/>
          </w:rPr>
          <w:t>经济可行性</w:t>
        </w:r>
        <w:r w:rsidR="005A017E">
          <w:rPr>
            <w:noProof/>
            <w:webHidden/>
          </w:rPr>
          <w:tab/>
        </w:r>
        <w:r w:rsidR="005A017E">
          <w:rPr>
            <w:noProof/>
            <w:webHidden/>
          </w:rPr>
          <w:fldChar w:fldCharType="begin"/>
        </w:r>
        <w:r w:rsidR="005A017E">
          <w:rPr>
            <w:noProof/>
            <w:webHidden/>
          </w:rPr>
          <w:instrText xml:space="preserve"> PAGEREF _Toc513885816 \h </w:instrText>
        </w:r>
        <w:r w:rsidR="005A017E">
          <w:rPr>
            <w:noProof/>
            <w:webHidden/>
          </w:rPr>
        </w:r>
        <w:r w:rsidR="005A017E">
          <w:rPr>
            <w:noProof/>
            <w:webHidden/>
          </w:rPr>
          <w:fldChar w:fldCharType="separate"/>
        </w:r>
        <w:r w:rsidR="005A017E">
          <w:rPr>
            <w:noProof/>
            <w:webHidden/>
          </w:rPr>
          <w:t>5</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17" w:history="1">
        <w:r w:rsidR="005A017E" w:rsidRPr="00161B96">
          <w:rPr>
            <w:rStyle w:val="ab"/>
            <w:noProof/>
          </w:rPr>
          <w:t xml:space="preserve">4 </w:t>
        </w:r>
        <w:r w:rsidR="005A017E" w:rsidRPr="00161B96">
          <w:rPr>
            <w:rStyle w:val="ab"/>
            <w:noProof/>
          </w:rPr>
          <w:t>系统设计与实现</w:t>
        </w:r>
        <w:r w:rsidR="005A017E">
          <w:rPr>
            <w:noProof/>
            <w:webHidden/>
          </w:rPr>
          <w:tab/>
        </w:r>
        <w:r w:rsidR="005A017E">
          <w:rPr>
            <w:noProof/>
            <w:webHidden/>
          </w:rPr>
          <w:fldChar w:fldCharType="begin"/>
        </w:r>
        <w:r w:rsidR="005A017E">
          <w:rPr>
            <w:noProof/>
            <w:webHidden/>
          </w:rPr>
          <w:instrText xml:space="preserve"> PAGEREF _Toc513885817 \h </w:instrText>
        </w:r>
        <w:r w:rsidR="005A017E">
          <w:rPr>
            <w:noProof/>
            <w:webHidden/>
          </w:rPr>
        </w:r>
        <w:r w:rsidR="005A017E">
          <w:rPr>
            <w:noProof/>
            <w:webHidden/>
          </w:rPr>
          <w:fldChar w:fldCharType="separate"/>
        </w:r>
        <w:r w:rsidR="005A017E">
          <w:rPr>
            <w:noProof/>
            <w:webHidden/>
          </w:rPr>
          <w:t>6</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8" w:history="1">
        <w:r w:rsidR="005A017E" w:rsidRPr="00161B96">
          <w:rPr>
            <w:rStyle w:val="ab"/>
            <w:noProof/>
          </w:rPr>
          <w:t xml:space="preserve">4.1 </w:t>
        </w:r>
        <w:r w:rsidR="005A017E" w:rsidRPr="00161B96">
          <w:rPr>
            <w:rStyle w:val="ab"/>
            <w:noProof/>
          </w:rPr>
          <w:t>开发环境介绍</w:t>
        </w:r>
        <w:r w:rsidR="005A017E">
          <w:rPr>
            <w:noProof/>
            <w:webHidden/>
          </w:rPr>
          <w:tab/>
        </w:r>
        <w:r w:rsidR="005A017E">
          <w:rPr>
            <w:noProof/>
            <w:webHidden/>
          </w:rPr>
          <w:fldChar w:fldCharType="begin"/>
        </w:r>
        <w:r w:rsidR="005A017E">
          <w:rPr>
            <w:noProof/>
            <w:webHidden/>
          </w:rPr>
          <w:instrText xml:space="preserve"> PAGEREF _Toc513885818 \h </w:instrText>
        </w:r>
        <w:r w:rsidR="005A017E">
          <w:rPr>
            <w:noProof/>
            <w:webHidden/>
          </w:rPr>
        </w:r>
        <w:r w:rsidR="005A017E">
          <w:rPr>
            <w:noProof/>
            <w:webHidden/>
          </w:rPr>
          <w:fldChar w:fldCharType="separate"/>
        </w:r>
        <w:r w:rsidR="005A017E">
          <w:rPr>
            <w:noProof/>
            <w:webHidden/>
          </w:rPr>
          <w:t>6</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19" w:history="1">
        <w:r w:rsidR="005A017E" w:rsidRPr="00161B96">
          <w:rPr>
            <w:rStyle w:val="ab"/>
            <w:noProof/>
          </w:rPr>
          <w:t xml:space="preserve">4.2 </w:t>
        </w:r>
        <w:r w:rsidR="005A017E" w:rsidRPr="00161B96">
          <w:rPr>
            <w:rStyle w:val="ab"/>
            <w:noProof/>
          </w:rPr>
          <w:t>系统总体设计</w:t>
        </w:r>
        <w:r w:rsidR="005A017E">
          <w:rPr>
            <w:noProof/>
            <w:webHidden/>
          </w:rPr>
          <w:tab/>
        </w:r>
        <w:r w:rsidR="005A017E">
          <w:rPr>
            <w:noProof/>
            <w:webHidden/>
          </w:rPr>
          <w:fldChar w:fldCharType="begin"/>
        </w:r>
        <w:r w:rsidR="005A017E">
          <w:rPr>
            <w:noProof/>
            <w:webHidden/>
          </w:rPr>
          <w:instrText xml:space="preserve"> PAGEREF _Toc513885819 \h </w:instrText>
        </w:r>
        <w:r w:rsidR="005A017E">
          <w:rPr>
            <w:noProof/>
            <w:webHidden/>
          </w:rPr>
        </w:r>
        <w:r w:rsidR="005A017E">
          <w:rPr>
            <w:noProof/>
            <w:webHidden/>
          </w:rPr>
          <w:fldChar w:fldCharType="separate"/>
        </w:r>
        <w:r w:rsidR="005A017E">
          <w:rPr>
            <w:noProof/>
            <w:webHidden/>
          </w:rPr>
          <w:t>6</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20" w:history="1">
        <w:r w:rsidR="005A017E" w:rsidRPr="00161B96">
          <w:rPr>
            <w:rStyle w:val="ab"/>
            <w:noProof/>
          </w:rPr>
          <w:t xml:space="preserve">4.3 </w:t>
        </w:r>
        <w:r w:rsidR="005A017E" w:rsidRPr="00161B96">
          <w:rPr>
            <w:rStyle w:val="ab"/>
            <w:noProof/>
          </w:rPr>
          <w:t>特征提取模块</w:t>
        </w:r>
        <w:r w:rsidR="005A017E">
          <w:rPr>
            <w:noProof/>
            <w:webHidden/>
          </w:rPr>
          <w:tab/>
        </w:r>
        <w:r w:rsidR="005A017E">
          <w:rPr>
            <w:noProof/>
            <w:webHidden/>
          </w:rPr>
          <w:fldChar w:fldCharType="begin"/>
        </w:r>
        <w:r w:rsidR="005A017E">
          <w:rPr>
            <w:noProof/>
            <w:webHidden/>
          </w:rPr>
          <w:instrText xml:space="preserve"> PAGEREF _Toc513885820 \h </w:instrText>
        </w:r>
        <w:r w:rsidR="005A017E">
          <w:rPr>
            <w:noProof/>
            <w:webHidden/>
          </w:rPr>
        </w:r>
        <w:r w:rsidR="005A017E">
          <w:rPr>
            <w:noProof/>
            <w:webHidden/>
          </w:rPr>
          <w:fldChar w:fldCharType="separate"/>
        </w:r>
        <w:r w:rsidR="005A017E">
          <w:rPr>
            <w:noProof/>
            <w:webHidden/>
          </w:rPr>
          <w:t>8</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21" w:history="1">
        <w:r w:rsidR="005A017E" w:rsidRPr="00161B96">
          <w:rPr>
            <w:rStyle w:val="ab"/>
            <w:noProof/>
          </w:rPr>
          <w:t xml:space="preserve">4.4 </w:t>
        </w:r>
        <w:r w:rsidR="005A017E" w:rsidRPr="00161B96">
          <w:rPr>
            <w:rStyle w:val="ab"/>
            <w:noProof/>
          </w:rPr>
          <w:t>特征数据库模块</w:t>
        </w:r>
        <w:r w:rsidR="005A017E">
          <w:rPr>
            <w:noProof/>
            <w:webHidden/>
          </w:rPr>
          <w:tab/>
        </w:r>
        <w:r w:rsidR="005A017E">
          <w:rPr>
            <w:noProof/>
            <w:webHidden/>
          </w:rPr>
          <w:fldChar w:fldCharType="begin"/>
        </w:r>
        <w:r w:rsidR="005A017E">
          <w:rPr>
            <w:noProof/>
            <w:webHidden/>
          </w:rPr>
          <w:instrText xml:space="preserve"> PAGEREF _Toc513885821 \h </w:instrText>
        </w:r>
        <w:r w:rsidR="005A017E">
          <w:rPr>
            <w:noProof/>
            <w:webHidden/>
          </w:rPr>
        </w:r>
        <w:r w:rsidR="005A017E">
          <w:rPr>
            <w:noProof/>
            <w:webHidden/>
          </w:rPr>
          <w:fldChar w:fldCharType="separate"/>
        </w:r>
        <w:r w:rsidR="005A017E">
          <w:rPr>
            <w:noProof/>
            <w:webHidden/>
          </w:rPr>
          <w:t>11</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22" w:history="1">
        <w:r w:rsidR="005A017E" w:rsidRPr="00161B96">
          <w:rPr>
            <w:rStyle w:val="ab"/>
            <w:noProof/>
          </w:rPr>
          <w:t xml:space="preserve">4.5 </w:t>
        </w:r>
        <w:r w:rsidR="005A017E" w:rsidRPr="00161B96">
          <w:rPr>
            <w:rStyle w:val="ab"/>
            <w:noProof/>
          </w:rPr>
          <w:t>特征检索模块</w:t>
        </w:r>
        <w:r w:rsidR="005A017E">
          <w:rPr>
            <w:noProof/>
            <w:webHidden/>
          </w:rPr>
          <w:tab/>
        </w:r>
        <w:r w:rsidR="005A017E">
          <w:rPr>
            <w:noProof/>
            <w:webHidden/>
          </w:rPr>
          <w:fldChar w:fldCharType="begin"/>
        </w:r>
        <w:r w:rsidR="005A017E">
          <w:rPr>
            <w:noProof/>
            <w:webHidden/>
          </w:rPr>
          <w:instrText xml:space="preserve"> PAGEREF _Toc513885822 \h </w:instrText>
        </w:r>
        <w:r w:rsidR="005A017E">
          <w:rPr>
            <w:noProof/>
            <w:webHidden/>
          </w:rPr>
        </w:r>
        <w:r w:rsidR="005A017E">
          <w:rPr>
            <w:noProof/>
            <w:webHidden/>
          </w:rPr>
          <w:fldChar w:fldCharType="separate"/>
        </w:r>
        <w:r w:rsidR="005A017E">
          <w:rPr>
            <w:noProof/>
            <w:webHidden/>
          </w:rPr>
          <w:t>13</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23" w:history="1">
        <w:r w:rsidR="005A017E" w:rsidRPr="00161B96">
          <w:rPr>
            <w:rStyle w:val="ab"/>
            <w:noProof/>
          </w:rPr>
          <w:t xml:space="preserve">5 </w:t>
        </w:r>
        <w:r w:rsidR="005A017E" w:rsidRPr="00161B96">
          <w:rPr>
            <w:rStyle w:val="ab"/>
            <w:noProof/>
          </w:rPr>
          <w:t>系统测试与分析</w:t>
        </w:r>
        <w:r w:rsidR="005A017E">
          <w:rPr>
            <w:noProof/>
            <w:webHidden/>
          </w:rPr>
          <w:tab/>
        </w:r>
        <w:r w:rsidR="005A017E">
          <w:rPr>
            <w:noProof/>
            <w:webHidden/>
          </w:rPr>
          <w:fldChar w:fldCharType="begin"/>
        </w:r>
        <w:r w:rsidR="005A017E">
          <w:rPr>
            <w:noProof/>
            <w:webHidden/>
          </w:rPr>
          <w:instrText xml:space="preserve"> PAGEREF _Toc513885823 \h </w:instrText>
        </w:r>
        <w:r w:rsidR="005A017E">
          <w:rPr>
            <w:noProof/>
            <w:webHidden/>
          </w:rPr>
        </w:r>
        <w:r w:rsidR="005A017E">
          <w:rPr>
            <w:noProof/>
            <w:webHidden/>
          </w:rPr>
          <w:fldChar w:fldCharType="separate"/>
        </w:r>
        <w:r w:rsidR="005A017E">
          <w:rPr>
            <w:noProof/>
            <w:webHidden/>
          </w:rPr>
          <w:t>15</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24" w:history="1">
        <w:r w:rsidR="005A017E" w:rsidRPr="00161B96">
          <w:rPr>
            <w:rStyle w:val="ab"/>
            <w:noProof/>
          </w:rPr>
          <w:t xml:space="preserve">5.1 </w:t>
        </w:r>
        <w:r w:rsidR="005A017E" w:rsidRPr="00161B96">
          <w:rPr>
            <w:rStyle w:val="ab"/>
            <w:noProof/>
          </w:rPr>
          <w:t>实验数据集</w:t>
        </w:r>
        <w:r w:rsidR="005A017E">
          <w:rPr>
            <w:noProof/>
            <w:webHidden/>
          </w:rPr>
          <w:tab/>
        </w:r>
        <w:r w:rsidR="005A017E">
          <w:rPr>
            <w:noProof/>
            <w:webHidden/>
          </w:rPr>
          <w:fldChar w:fldCharType="begin"/>
        </w:r>
        <w:r w:rsidR="005A017E">
          <w:rPr>
            <w:noProof/>
            <w:webHidden/>
          </w:rPr>
          <w:instrText xml:space="preserve"> PAGEREF _Toc513885824 \h </w:instrText>
        </w:r>
        <w:r w:rsidR="005A017E">
          <w:rPr>
            <w:noProof/>
            <w:webHidden/>
          </w:rPr>
        </w:r>
        <w:r w:rsidR="005A017E">
          <w:rPr>
            <w:noProof/>
            <w:webHidden/>
          </w:rPr>
          <w:fldChar w:fldCharType="separate"/>
        </w:r>
        <w:r w:rsidR="005A017E">
          <w:rPr>
            <w:noProof/>
            <w:webHidden/>
          </w:rPr>
          <w:t>15</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25" w:history="1">
        <w:r w:rsidR="005A017E" w:rsidRPr="00161B96">
          <w:rPr>
            <w:rStyle w:val="ab"/>
            <w:noProof/>
          </w:rPr>
          <w:t xml:space="preserve">5.2 </w:t>
        </w:r>
        <w:r w:rsidR="005A017E" w:rsidRPr="00161B96">
          <w:rPr>
            <w:rStyle w:val="ab"/>
            <w:noProof/>
          </w:rPr>
          <w:t>测试环境</w:t>
        </w:r>
        <w:r w:rsidR="005A017E">
          <w:rPr>
            <w:noProof/>
            <w:webHidden/>
          </w:rPr>
          <w:tab/>
        </w:r>
        <w:r w:rsidR="005A017E">
          <w:rPr>
            <w:noProof/>
            <w:webHidden/>
          </w:rPr>
          <w:fldChar w:fldCharType="begin"/>
        </w:r>
        <w:r w:rsidR="005A017E">
          <w:rPr>
            <w:noProof/>
            <w:webHidden/>
          </w:rPr>
          <w:instrText xml:space="preserve"> PAGEREF _Toc513885825 \h </w:instrText>
        </w:r>
        <w:r w:rsidR="005A017E">
          <w:rPr>
            <w:noProof/>
            <w:webHidden/>
          </w:rPr>
        </w:r>
        <w:r w:rsidR="005A017E">
          <w:rPr>
            <w:noProof/>
            <w:webHidden/>
          </w:rPr>
          <w:fldChar w:fldCharType="separate"/>
        </w:r>
        <w:r w:rsidR="005A017E">
          <w:rPr>
            <w:noProof/>
            <w:webHidden/>
          </w:rPr>
          <w:t>15</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26" w:history="1">
        <w:r w:rsidR="005A017E" w:rsidRPr="00161B96">
          <w:rPr>
            <w:rStyle w:val="ab"/>
            <w:noProof/>
          </w:rPr>
          <w:t xml:space="preserve">5.3 </w:t>
        </w:r>
        <w:r w:rsidR="005A017E" w:rsidRPr="00161B96">
          <w:rPr>
            <w:rStyle w:val="ab"/>
            <w:noProof/>
          </w:rPr>
          <w:t>功能测试</w:t>
        </w:r>
        <w:r w:rsidR="005A017E">
          <w:rPr>
            <w:noProof/>
            <w:webHidden/>
          </w:rPr>
          <w:tab/>
        </w:r>
        <w:r w:rsidR="005A017E">
          <w:rPr>
            <w:noProof/>
            <w:webHidden/>
          </w:rPr>
          <w:fldChar w:fldCharType="begin"/>
        </w:r>
        <w:r w:rsidR="005A017E">
          <w:rPr>
            <w:noProof/>
            <w:webHidden/>
          </w:rPr>
          <w:instrText xml:space="preserve"> PAGEREF _Toc513885826 \h </w:instrText>
        </w:r>
        <w:r w:rsidR="005A017E">
          <w:rPr>
            <w:noProof/>
            <w:webHidden/>
          </w:rPr>
        </w:r>
        <w:r w:rsidR="005A017E">
          <w:rPr>
            <w:noProof/>
            <w:webHidden/>
          </w:rPr>
          <w:fldChar w:fldCharType="separate"/>
        </w:r>
        <w:r w:rsidR="005A017E">
          <w:rPr>
            <w:noProof/>
            <w:webHidden/>
          </w:rPr>
          <w:t>16</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27" w:history="1">
        <w:r w:rsidR="005A017E" w:rsidRPr="00161B96">
          <w:rPr>
            <w:rStyle w:val="ab"/>
            <w:noProof/>
          </w:rPr>
          <w:t xml:space="preserve">5.3.1 </w:t>
        </w:r>
        <w:r w:rsidR="005A017E" w:rsidRPr="00161B96">
          <w:rPr>
            <w:rStyle w:val="ab"/>
            <w:noProof/>
          </w:rPr>
          <w:t>图像特征提取功能</w:t>
        </w:r>
        <w:r w:rsidR="005A017E">
          <w:rPr>
            <w:noProof/>
            <w:webHidden/>
          </w:rPr>
          <w:tab/>
        </w:r>
        <w:r w:rsidR="005A017E">
          <w:rPr>
            <w:noProof/>
            <w:webHidden/>
          </w:rPr>
          <w:fldChar w:fldCharType="begin"/>
        </w:r>
        <w:r w:rsidR="005A017E">
          <w:rPr>
            <w:noProof/>
            <w:webHidden/>
          </w:rPr>
          <w:instrText xml:space="preserve"> PAGEREF _Toc513885827 \h </w:instrText>
        </w:r>
        <w:r w:rsidR="005A017E">
          <w:rPr>
            <w:noProof/>
            <w:webHidden/>
          </w:rPr>
        </w:r>
        <w:r w:rsidR="005A017E">
          <w:rPr>
            <w:noProof/>
            <w:webHidden/>
          </w:rPr>
          <w:fldChar w:fldCharType="separate"/>
        </w:r>
        <w:r w:rsidR="005A017E">
          <w:rPr>
            <w:noProof/>
            <w:webHidden/>
          </w:rPr>
          <w:t>16</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28" w:history="1">
        <w:r w:rsidR="005A017E" w:rsidRPr="00161B96">
          <w:rPr>
            <w:rStyle w:val="ab"/>
            <w:noProof/>
          </w:rPr>
          <w:t xml:space="preserve">5.3.2 </w:t>
        </w:r>
        <w:r w:rsidR="005A017E" w:rsidRPr="00161B96">
          <w:rPr>
            <w:rStyle w:val="ab"/>
            <w:noProof/>
          </w:rPr>
          <w:t>图像特征数据库功能</w:t>
        </w:r>
        <w:r w:rsidR="005A017E">
          <w:rPr>
            <w:noProof/>
            <w:webHidden/>
          </w:rPr>
          <w:tab/>
        </w:r>
        <w:r w:rsidR="005A017E">
          <w:rPr>
            <w:noProof/>
            <w:webHidden/>
          </w:rPr>
          <w:fldChar w:fldCharType="begin"/>
        </w:r>
        <w:r w:rsidR="005A017E">
          <w:rPr>
            <w:noProof/>
            <w:webHidden/>
          </w:rPr>
          <w:instrText xml:space="preserve"> PAGEREF _Toc513885828 \h </w:instrText>
        </w:r>
        <w:r w:rsidR="005A017E">
          <w:rPr>
            <w:noProof/>
            <w:webHidden/>
          </w:rPr>
        </w:r>
        <w:r w:rsidR="005A017E">
          <w:rPr>
            <w:noProof/>
            <w:webHidden/>
          </w:rPr>
          <w:fldChar w:fldCharType="separate"/>
        </w:r>
        <w:r w:rsidR="005A017E">
          <w:rPr>
            <w:noProof/>
            <w:webHidden/>
          </w:rPr>
          <w:t>17</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29" w:history="1">
        <w:r w:rsidR="005A017E" w:rsidRPr="00161B96">
          <w:rPr>
            <w:rStyle w:val="ab"/>
            <w:noProof/>
          </w:rPr>
          <w:t xml:space="preserve">5.3.3 </w:t>
        </w:r>
        <w:r w:rsidR="005A017E" w:rsidRPr="00161B96">
          <w:rPr>
            <w:rStyle w:val="ab"/>
            <w:noProof/>
          </w:rPr>
          <w:t>图像特征检索功能</w:t>
        </w:r>
        <w:r w:rsidR="005A017E">
          <w:rPr>
            <w:noProof/>
            <w:webHidden/>
          </w:rPr>
          <w:tab/>
        </w:r>
        <w:r w:rsidR="005A017E">
          <w:rPr>
            <w:noProof/>
            <w:webHidden/>
          </w:rPr>
          <w:fldChar w:fldCharType="begin"/>
        </w:r>
        <w:r w:rsidR="005A017E">
          <w:rPr>
            <w:noProof/>
            <w:webHidden/>
          </w:rPr>
          <w:instrText xml:space="preserve"> PAGEREF _Toc513885829 \h </w:instrText>
        </w:r>
        <w:r w:rsidR="005A017E">
          <w:rPr>
            <w:noProof/>
            <w:webHidden/>
          </w:rPr>
        </w:r>
        <w:r w:rsidR="005A017E">
          <w:rPr>
            <w:noProof/>
            <w:webHidden/>
          </w:rPr>
          <w:fldChar w:fldCharType="separate"/>
        </w:r>
        <w:r w:rsidR="005A017E">
          <w:rPr>
            <w:noProof/>
            <w:webHidden/>
          </w:rPr>
          <w:t>20</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30" w:history="1">
        <w:r w:rsidR="005A017E" w:rsidRPr="00161B96">
          <w:rPr>
            <w:rStyle w:val="ab"/>
            <w:noProof/>
          </w:rPr>
          <w:t xml:space="preserve">5.4 </w:t>
        </w:r>
        <w:r w:rsidR="005A017E" w:rsidRPr="00161B96">
          <w:rPr>
            <w:rStyle w:val="ab"/>
            <w:noProof/>
          </w:rPr>
          <w:t>性能测试</w:t>
        </w:r>
        <w:r w:rsidR="005A017E">
          <w:rPr>
            <w:noProof/>
            <w:webHidden/>
          </w:rPr>
          <w:tab/>
        </w:r>
        <w:r w:rsidR="005A017E">
          <w:rPr>
            <w:noProof/>
            <w:webHidden/>
          </w:rPr>
          <w:fldChar w:fldCharType="begin"/>
        </w:r>
        <w:r w:rsidR="005A017E">
          <w:rPr>
            <w:noProof/>
            <w:webHidden/>
          </w:rPr>
          <w:instrText xml:space="preserve"> PAGEREF _Toc513885830 \h </w:instrText>
        </w:r>
        <w:r w:rsidR="005A017E">
          <w:rPr>
            <w:noProof/>
            <w:webHidden/>
          </w:rPr>
        </w:r>
        <w:r w:rsidR="005A017E">
          <w:rPr>
            <w:noProof/>
            <w:webHidden/>
          </w:rPr>
          <w:fldChar w:fldCharType="separate"/>
        </w:r>
        <w:r w:rsidR="005A017E">
          <w:rPr>
            <w:noProof/>
            <w:webHidden/>
          </w:rPr>
          <w:t>24</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31" w:history="1">
        <w:r w:rsidR="005A017E" w:rsidRPr="00161B96">
          <w:rPr>
            <w:rStyle w:val="ab"/>
            <w:noProof/>
          </w:rPr>
          <w:t xml:space="preserve">5.4.1 </w:t>
        </w:r>
        <w:r w:rsidR="005A017E" w:rsidRPr="00161B96">
          <w:rPr>
            <w:rStyle w:val="ab"/>
            <w:noProof/>
          </w:rPr>
          <w:t>特征提取测试</w:t>
        </w:r>
        <w:r w:rsidR="005A017E">
          <w:rPr>
            <w:noProof/>
            <w:webHidden/>
          </w:rPr>
          <w:tab/>
        </w:r>
        <w:r w:rsidR="005A017E">
          <w:rPr>
            <w:noProof/>
            <w:webHidden/>
          </w:rPr>
          <w:fldChar w:fldCharType="begin"/>
        </w:r>
        <w:r w:rsidR="005A017E">
          <w:rPr>
            <w:noProof/>
            <w:webHidden/>
          </w:rPr>
          <w:instrText xml:space="preserve"> PAGEREF _Toc513885831 \h </w:instrText>
        </w:r>
        <w:r w:rsidR="005A017E">
          <w:rPr>
            <w:noProof/>
            <w:webHidden/>
          </w:rPr>
        </w:r>
        <w:r w:rsidR="005A017E">
          <w:rPr>
            <w:noProof/>
            <w:webHidden/>
          </w:rPr>
          <w:fldChar w:fldCharType="separate"/>
        </w:r>
        <w:r w:rsidR="005A017E">
          <w:rPr>
            <w:noProof/>
            <w:webHidden/>
          </w:rPr>
          <w:t>24</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32" w:history="1">
        <w:r w:rsidR="005A017E" w:rsidRPr="00161B96">
          <w:rPr>
            <w:rStyle w:val="ab"/>
            <w:noProof/>
          </w:rPr>
          <w:t xml:space="preserve">5.4.2 </w:t>
        </w:r>
        <w:r w:rsidR="005A017E" w:rsidRPr="00161B96">
          <w:rPr>
            <w:rStyle w:val="ab"/>
            <w:noProof/>
          </w:rPr>
          <w:t>特征检索测试</w:t>
        </w:r>
        <w:r w:rsidR="005A017E">
          <w:rPr>
            <w:noProof/>
            <w:webHidden/>
          </w:rPr>
          <w:tab/>
        </w:r>
        <w:r w:rsidR="005A017E">
          <w:rPr>
            <w:noProof/>
            <w:webHidden/>
          </w:rPr>
          <w:fldChar w:fldCharType="begin"/>
        </w:r>
        <w:r w:rsidR="005A017E">
          <w:rPr>
            <w:noProof/>
            <w:webHidden/>
          </w:rPr>
          <w:instrText xml:space="preserve"> PAGEREF _Toc513885832 \h </w:instrText>
        </w:r>
        <w:r w:rsidR="005A017E">
          <w:rPr>
            <w:noProof/>
            <w:webHidden/>
          </w:rPr>
        </w:r>
        <w:r w:rsidR="005A017E">
          <w:rPr>
            <w:noProof/>
            <w:webHidden/>
          </w:rPr>
          <w:fldChar w:fldCharType="separate"/>
        </w:r>
        <w:r w:rsidR="005A017E">
          <w:rPr>
            <w:noProof/>
            <w:webHidden/>
          </w:rPr>
          <w:t>24</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33" w:history="1">
        <w:r w:rsidR="005A017E" w:rsidRPr="00161B96">
          <w:rPr>
            <w:rStyle w:val="ab"/>
            <w:noProof/>
          </w:rPr>
          <w:t xml:space="preserve">5.4.3 </w:t>
        </w:r>
        <w:r w:rsidR="005A017E" w:rsidRPr="00161B96">
          <w:rPr>
            <w:rStyle w:val="ab"/>
            <w:noProof/>
          </w:rPr>
          <w:t>特征检索准确率测试</w:t>
        </w:r>
        <w:r w:rsidR="005A017E">
          <w:rPr>
            <w:noProof/>
            <w:webHidden/>
          </w:rPr>
          <w:tab/>
        </w:r>
        <w:r w:rsidR="005A017E">
          <w:rPr>
            <w:noProof/>
            <w:webHidden/>
          </w:rPr>
          <w:fldChar w:fldCharType="begin"/>
        </w:r>
        <w:r w:rsidR="005A017E">
          <w:rPr>
            <w:noProof/>
            <w:webHidden/>
          </w:rPr>
          <w:instrText xml:space="preserve"> PAGEREF _Toc513885833 \h </w:instrText>
        </w:r>
        <w:r w:rsidR="005A017E">
          <w:rPr>
            <w:noProof/>
            <w:webHidden/>
          </w:rPr>
        </w:r>
        <w:r w:rsidR="005A017E">
          <w:rPr>
            <w:noProof/>
            <w:webHidden/>
          </w:rPr>
          <w:fldChar w:fldCharType="separate"/>
        </w:r>
        <w:r w:rsidR="005A017E">
          <w:rPr>
            <w:noProof/>
            <w:webHidden/>
          </w:rPr>
          <w:t>25</w:t>
        </w:r>
        <w:r w:rsidR="005A017E">
          <w:rPr>
            <w:noProof/>
            <w:webHidden/>
          </w:rPr>
          <w:fldChar w:fldCharType="end"/>
        </w:r>
      </w:hyperlink>
    </w:p>
    <w:p w:rsidR="005A017E" w:rsidRDefault="00DF2036">
      <w:pPr>
        <w:pStyle w:val="34"/>
        <w:tabs>
          <w:tab w:val="right" w:leader="dot" w:pos="9060"/>
        </w:tabs>
        <w:ind w:left="840"/>
        <w:rPr>
          <w:rFonts w:asciiTheme="minorHAnsi" w:eastAsiaTheme="minorEastAsia" w:hAnsiTheme="minorHAnsi" w:cstheme="minorBidi"/>
          <w:noProof/>
          <w:sz w:val="21"/>
          <w:szCs w:val="22"/>
        </w:rPr>
      </w:pPr>
      <w:hyperlink w:anchor="_Toc513885834" w:history="1">
        <w:r w:rsidR="005A017E" w:rsidRPr="00161B96">
          <w:rPr>
            <w:rStyle w:val="ab"/>
            <w:noProof/>
          </w:rPr>
          <w:t xml:space="preserve">5.4.4 </w:t>
        </w:r>
        <w:r w:rsidR="005A017E" w:rsidRPr="00161B96">
          <w:rPr>
            <w:rStyle w:val="ab"/>
            <w:noProof/>
          </w:rPr>
          <w:t>特征检索召回率测试</w:t>
        </w:r>
        <w:r w:rsidR="005A017E">
          <w:rPr>
            <w:noProof/>
            <w:webHidden/>
          </w:rPr>
          <w:tab/>
        </w:r>
        <w:r w:rsidR="005A017E">
          <w:rPr>
            <w:noProof/>
            <w:webHidden/>
          </w:rPr>
          <w:fldChar w:fldCharType="begin"/>
        </w:r>
        <w:r w:rsidR="005A017E">
          <w:rPr>
            <w:noProof/>
            <w:webHidden/>
          </w:rPr>
          <w:instrText xml:space="preserve"> PAGEREF _Toc513885834 \h </w:instrText>
        </w:r>
        <w:r w:rsidR="005A017E">
          <w:rPr>
            <w:noProof/>
            <w:webHidden/>
          </w:rPr>
        </w:r>
        <w:r w:rsidR="005A017E">
          <w:rPr>
            <w:noProof/>
            <w:webHidden/>
          </w:rPr>
          <w:fldChar w:fldCharType="separate"/>
        </w:r>
        <w:r w:rsidR="005A017E">
          <w:rPr>
            <w:noProof/>
            <w:webHidden/>
          </w:rPr>
          <w:t>26</w:t>
        </w:r>
        <w:r w:rsidR="005A017E">
          <w:rPr>
            <w:noProof/>
            <w:webHidden/>
          </w:rPr>
          <w:fldChar w:fldCharType="end"/>
        </w:r>
      </w:hyperlink>
    </w:p>
    <w:p w:rsidR="005A017E" w:rsidRDefault="00DF2036">
      <w:pPr>
        <w:pStyle w:val="2f"/>
        <w:tabs>
          <w:tab w:val="right" w:leader="dot" w:pos="9060"/>
        </w:tabs>
        <w:ind w:left="420"/>
        <w:rPr>
          <w:rFonts w:asciiTheme="minorHAnsi" w:eastAsiaTheme="minorEastAsia" w:hAnsiTheme="minorHAnsi" w:cstheme="minorBidi"/>
          <w:noProof/>
          <w:sz w:val="21"/>
          <w:szCs w:val="22"/>
        </w:rPr>
      </w:pPr>
      <w:hyperlink w:anchor="_Toc513885835" w:history="1">
        <w:r w:rsidR="005A017E" w:rsidRPr="00161B96">
          <w:rPr>
            <w:rStyle w:val="ab"/>
            <w:noProof/>
          </w:rPr>
          <w:t xml:space="preserve">5.5 </w:t>
        </w:r>
        <w:r w:rsidR="005A017E" w:rsidRPr="00161B96">
          <w:rPr>
            <w:rStyle w:val="ab"/>
            <w:noProof/>
          </w:rPr>
          <w:t>测试结果分析</w:t>
        </w:r>
        <w:r w:rsidR="005A017E">
          <w:rPr>
            <w:noProof/>
            <w:webHidden/>
          </w:rPr>
          <w:tab/>
        </w:r>
        <w:r w:rsidR="005A017E">
          <w:rPr>
            <w:noProof/>
            <w:webHidden/>
          </w:rPr>
          <w:fldChar w:fldCharType="begin"/>
        </w:r>
        <w:r w:rsidR="005A017E">
          <w:rPr>
            <w:noProof/>
            <w:webHidden/>
          </w:rPr>
          <w:instrText xml:space="preserve"> PAGEREF _Toc513885835 \h </w:instrText>
        </w:r>
        <w:r w:rsidR="005A017E">
          <w:rPr>
            <w:noProof/>
            <w:webHidden/>
          </w:rPr>
        </w:r>
        <w:r w:rsidR="005A017E">
          <w:rPr>
            <w:noProof/>
            <w:webHidden/>
          </w:rPr>
          <w:fldChar w:fldCharType="separate"/>
        </w:r>
        <w:r w:rsidR="005A017E">
          <w:rPr>
            <w:noProof/>
            <w:webHidden/>
          </w:rPr>
          <w:t>27</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36" w:history="1">
        <w:r w:rsidR="005A017E" w:rsidRPr="00161B96">
          <w:rPr>
            <w:rStyle w:val="ab"/>
            <w:noProof/>
          </w:rPr>
          <w:t>结束语</w:t>
        </w:r>
        <w:r w:rsidR="005A017E">
          <w:rPr>
            <w:noProof/>
            <w:webHidden/>
          </w:rPr>
          <w:tab/>
        </w:r>
        <w:r w:rsidR="005A017E">
          <w:rPr>
            <w:noProof/>
            <w:webHidden/>
          </w:rPr>
          <w:fldChar w:fldCharType="begin"/>
        </w:r>
        <w:r w:rsidR="005A017E">
          <w:rPr>
            <w:noProof/>
            <w:webHidden/>
          </w:rPr>
          <w:instrText xml:space="preserve"> PAGEREF _Toc513885836 \h </w:instrText>
        </w:r>
        <w:r w:rsidR="005A017E">
          <w:rPr>
            <w:noProof/>
            <w:webHidden/>
          </w:rPr>
        </w:r>
        <w:r w:rsidR="005A017E">
          <w:rPr>
            <w:noProof/>
            <w:webHidden/>
          </w:rPr>
          <w:fldChar w:fldCharType="separate"/>
        </w:r>
        <w:r w:rsidR="005A017E">
          <w:rPr>
            <w:noProof/>
            <w:webHidden/>
          </w:rPr>
          <w:t>30</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37" w:history="1">
        <w:r w:rsidR="005A017E" w:rsidRPr="00161B96">
          <w:rPr>
            <w:rStyle w:val="ab"/>
            <w:noProof/>
          </w:rPr>
          <w:t>参考文献</w:t>
        </w:r>
        <w:r w:rsidR="005A017E">
          <w:rPr>
            <w:noProof/>
            <w:webHidden/>
          </w:rPr>
          <w:tab/>
        </w:r>
        <w:r w:rsidR="005A017E">
          <w:rPr>
            <w:noProof/>
            <w:webHidden/>
          </w:rPr>
          <w:fldChar w:fldCharType="begin"/>
        </w:r>
        <w:r w:rsidR="005A017E">
          <w:rPr>
            <w:noProof/>
            <w:webHidden/>
          </w:rPr>
          <w:instrText xml:space="preserve"> PAGEREF _Toc513885837 \h </w:instrText>
        </w:r>
        <w:r w:rsidR="005A017E">
          <w:rPr>
            <w:noProof/>
            <w:webHidden/>
          </w:rPr>
        </w:r>
        <w:r w:rsidR="005A017E">
          <w:rPr>
            <w:noProof/>
            <w:webHidden/>
          </w:rPr>
          <w:fldChar w:fldCharType="separate"/>
        </w:r>
        <w:r w:rsidR="005A017E">
          <w:rPr>
            <w:noProof/>
            <w:webHidden/>
          </w:rPr>
          <w:t>31</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38" w:history="1">
        <w:r w:rsidR="005A017E" w:rsidRPr="00161B96">
          <w:rPr>
            <w:rStyle w:val="ab"/>
            <w:noProof/>
          </w:rPr>
          <w:t>附录</w:t>
        </w:r>
        <w:r w:rsidR="005A017E">
          <w:rPr>
            <w:noProof/>
            <w:webHidden/>
          </w:rPr>
          <w:tab/>
        </w:r>
        <w:r w:rsidR="005A017E">
          <w:rPr>
            <w:noProof/>
            <w:webHidden/>
          </w:rPr>
          <w:fldChar w:fldCharType="begin"/>
        </w:r>
        <w:r w:rsidR="005A017E">
          <w:rPr>
            <w:noProof/>
            <w:webHidden/>
          </w:rPr>
          <w:instrText xml:space="preserve"> PAGEREF _Toc513885838 \h </w:instrText>
        </w:r>
        <w:r w:rsidR="005A017E">
          <w:rPr>
            <w:noProof/>
            <w:webHidden/>
          </w:rPr>
        </w:r>
        <w:r w:rsidR="005A017E">
          <w:rPr>
            <w:noProof/>
            <w:webHidden/>
          </w:rPr>
          <w:fldChar w:fldCharType="separate"/>
        </w:r>
        <w:r w:rsidR="005A017E">
          <w:rPr>
            <w:noProof/>
            <w:webHidden/>
          </w:rPr>
          <w:t>32</w:t>
        </w:r>
        <w:r w:rsidR="005A017E">
          <w:rPr>
            <w:noProof/>
            <w:webHidden/>
          </w:rPr>
          <w:fldChar w:fldCharType="end"/>
        </w:r>
      </w:hyperlink>
    </w:p>
    <w:p w:rsidR="005A017E" w:rsidRDefault="00DF2036">
      <w:pPr>
        <w:pStyle w:val="11"/>
        <w:tabs>
          <w:tab w:val="right" w:leader="dot" w:pos="9060"/>
        </w:tabs>
        <w:rPr>
          <w:rFonts w:asciiTheme="minorHAnsi" w:eastAsiaTheme="minorEastAsia" w:hAnsiTheme="minorHAnsi" w:cstheme="minorBidi"/>
          <w:noProof/>
          <w:sz w:val="21"/>
          <w:szCs w:val="22"/>
        </w:rPr>
      </w:pPr>
      <w:hyperlink w:anchor="_Toc513885839" w:history="1">
        <w:r w:rsidR="005A017E" w:rsidRPr="00161B96">
          <w:rPr>
            <w:rStyle w:val="ab"/>
            <w:noProof/>
          </w:rPr>
          <w:t>致谢</w:t>
        </w:r>
        <w:r w:rsidR="005A017E">
          <w:rPr>
            <w:noProof/>
            <w:webHidden/>
          </w:rPr>
          <w:tab/>
        </w:r>
        <w:r w:rsidR="005A017E">
          <w:rPr>
            <w:noProof/>
            <w:webHidden/>
          </w:rPr>
          <w:fldChar w:fldCharType="begin"/>
        </w:r>
        <w:r w:rsidR="005A017E">
          <w:rPr>
            <w:noProof/>
            <w:webHidden/>
          </w:rPr>
          <w:instrText xml:space="preserve"> PAGEREF _Toc513885839 \h </w:instrText>
        </w:r>
        <w:r w:rsidR="005A017E">
          <w:rPr>
            <w:noProof/>
            <w:webHidden/>
          </w:rPr>
        </w:r>
        <w:r w:rsidR="005A017E">
          <w:rPr>
            <w:noProof/>
            <w:webHidden/>
          </w:rPr>
          <w:fldChar w:fldCharType="separate"/>
        </w:r>
        <w:r w:rsidR="005A017E">
          <w:rPr>
            <w:noProof/>
            <w:webHidden/>
          </w:rPr>
          <w:t>33</w:t>
        </w:r>
        <w:r w:rsidR="005A017E">
          <w:rPr>
            <w:noProof/>
            <w:webHidden/>
          </w:rPr>
          <w:fldChar w:fldCharType="end"/>
        </w:r>
      </w:hyperlink>
    </w:p>
    <w:p w:rsidR="004A5C41" w:rsidRDefault="004A5C41" w:rsidP="004A5C41">
      <w:pPr>
        <w:pStyle w:val="11"/>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3452CC" w:rsidRPr="003452CC" w:rsidRDefault="003452CC" w:rsidP="003452CC">
      <w:pPr>
        <w:pStyle w:val="1"/>
      </w:pPr>
      <w:bookmarkStart w:id="2" w:name="_Toc513646978"/>
      <w:bookmarkStart w:id="3" w:name="_Toc513885801"/>
      <w:bookmarkStart w:id="4" w:name="_Hlk511206123"/>
      <w:r w:rsidRPr="003452CC">
        <w:rPr>
          <w:rFonts w:hint="eastAsia"/>
        </w:rPr>
        <w:lastRenderedPageBreak/>
        <w:t>绪论</w:t>
      </w:r>
      <w:bookmarkEnd w:id="2"/>
      <w:bookmarkEnd w:id="3"/>
    </w:p>
    <w:p w:rsidR="003452CC" w:rsidRPr="003452CC" w:rsidRDefault="003452CC" w:rsidP="003452CC">
      <w:pPr>
        <w:pStyle w:val="a5"/>
      </w:pPr>
      <w:r w:rsidRPr="003452CC">
        <w:rPr>
          <w:rFonts w:hint="eastAsia"/>
        </w:rPr>
        <w:t>随着国家国防需求和人民出行需求的提升，位置识别精度需要更精准。现在的位置定位服务，如全球卫星定位系统和北斗卫星导航系统的军用已经可以满足国防需要。但是民用的精度和稳定性还是达不到人们的日常出行需求，而且目前普遍的定位系统都不能识别定位所在的地点名称，需要依赖于地图的功能。而定位系统在地图上存在误差，不能准确识别用户在某个建筑的具体方向。尤其是目前的定位系统在室内的定位精度会大幅降低，地下建筑影响最为严重。目前的定位系统在地下建筑基本失去作用，因为地下建筑信号差，无法与卫星进行正常通信。</w:t>
      </w:r>
    </w:p>
    <w:p w:rsidR="003452CC" w:rsidRPr="003452CC" w:rsidRDefault="003452CC" w:rsidP="003452CC">
      <w:pPr>
        <w:pStyle w:val="a5"/>
      </w:pPr>
      <w:r w:rsidRPr="003452CC">
        <w:rPr>
          <w:rFonts w:hint="eastAsia"/>
        </w:rPr>
        <w:t>本系统解决区域内定位精度低的问题，系统需要一定量的标志性且有意义的图像数据库。本系统能识别用户所在位置的具体信息，如某楼某方向。本系统推荐应用于局部区域，如学校、医院、商场、小区等区域性强的地方。</w:t>
      </w:r>
    </w:p>
    <w:p w:rsidR="003452CC" w:rsidRPr="003452CC" w:rsidRDefault="003452CC" w:rsidP="003452CC">
      <w:pPr>
        <w:pStyle w:val="a5"/>
      </w:pPr>
    </w:p>
    <w:p w:rsidR="003452CC" w:rsidRPr="003452CC" w:rsidRDefault="003452CC" w:rsidP="003452CC">
      <w:pPr>
        <w:pStyle w:val="2"/>
      </w:pPr>
      <w:bookmarkStart w:id="5" w:name="_Toc513646979"/>
      <w:bookmarkStart w:id="6" w:name="_Toc513885802"/>
      <w:r w:rsidRPr="003452CC">
        <w:rPr>
          <w:rFonts w:hint="eastAsia"/>
        </w:rPr>
        <w:t>背景</w:t>
      </w:r>
      <w:bookmarkEnd w:id="5"/>
      <w:bookmarkEnd w:id="6"/>
    </w:p>
    <w:p w:rsidR="003452CC" w:rsidRPr="003452CC" w:rsidRDefault="003452CC" w:rsidP="003452CC">
      <w:pPr>
        <w:pStyle w:val="a5"/>
      </w:pPr>
      <w:r w:rsidRPr="003452CC">
        <w:rPr>
          <w:rFonts w:hint="eastAsia"/>
        </w:rPr>
        <w:t>在定位技术主要是卫星定位和移动通信基站定位的时代背景下，由于卫星定位的多种不确定性和高耗能，不能完美的应付当前移动互联时代。卫星定位对使用的环境较为苛刻，需要能和用户交互的卫星数量达到一定的数目，需要有良好使用天气，如晴天。还有卫星定位的室内定位精度极差，不能满足用户的定位需求。基站辅助定位技术的局限性大，只能用于允许定位精度误差较大的定位，如定位城市，定位小区。</w:t>
      </w:r>
    </w:p>
    <w:p w:rsidR="003452CC" w:rsidRPr="003452CC" w:rsidRDefault="003452CC" w:rsidP="003452CC">
      <w:pPr>
        <w:pStyle w:val="a5"/>
      </w:pPr>
      <w:r w:rsidRPr="003452CC">
        <w:rPr>
          <w:rFonts w:hint="eastAsia"/>
        </w:rPr>
        <w:t>在移动互联网高度兴起的时代背景下，急需一种对环境要求良好的定位技术，位置识别技术，能应用于室内室外的高精度定位。该技术可在无网络的情况下使用，不受天气的影响。该技术可应用于机器人位置识别、以用户为中心的位置识别。</w:t>
      </w:r>
    </w:p>
    <w:p w:rsidR="003452CC" w:rsidRPr="003452CC" w:rsidRDefault="003452CC" w:rsidP="003452CC">
      <w:pPr>
        <w:pStyle w:val="a5"/>
      </w:pPr>
    </w:p>
    <w:p w:rsidR="003452CC" w:rsidRPr="003452CC" w:rsidRDefault="003452CC" w:rsidP="003452CC">
      <w:pPr>
        <w:pStyle w:val="2"/>
      </w:pPr>
      <w:bookmarkStart w:id="7" w:name="_Toc513646980"/>
      <w:bookmarkStart w:id="8" w:name="_Toc513885803"/>
      <w:r w:rsidRPr="003452CC">
        <w:rPr>
          <w:rFonts w:hint="eastAsia"/>
        </w:rPr>
        <w:t>研究现状分析</w:t>
      </w:r>
      <w:bookmarkEnd w:id="7"/>
      <w:bookmarkEnd w:id="8"/>
    </w:p>
    <w:p w:rsidR="003452CC" w:rsidRPr="003452CC" w:rsidRDefault="003452CC" w:rsidP="003452CC">
      <w:pPr>
        <w:pStyle w:val="a5"/>
      </w:pPr>
      <w:r w:rsidRPr="003452CC">
        <w:rPr>
          <w:rFonts w:hint="eastAsia"/>
        </w:rPr>
        <w:t>现有国内外相关研究，可以分为室外定位技术和室外位置识别技术两类。</w:t>
      </w:r>
    </w:p>
    <w:p w:rsidR="003452CC" w:rsidRPr="003452CC" w:rsidRDefault="003452CC" w:rsidP="003452CC">
      <w:pPr>
        <w:pStyle w:val="3"/>
      </w:pPr>
      <w:bookmarkStart w:id="9" w:name="_Toc513646981"/>
      <w:bookmarkStart w:id="10" w:name="_Toc513885804"/>
      <w:r w:rsidRPr="003452CC">
        <w:rPr>
          <w:rFonts w:hint="eastAsia"/>
        </w:rPr>
        <w:t>室外定位技术</w:t>
      </w:r>
      <w:bookmarkEnd w:id="9"/>
      <w:bookmarkEnd w:id="10"/>
    </w:p>
    <w:p w:rsidR="003452CC" w:rsidRPr="003452CC" w:rsidRDefault="003452CC" w:rsidP="003452CC">
      <w:pPr>
        <w:pStyle w:val="a5"/>
      </w:pPr>
      <w:r w:rsidRPr="003452CC">
        <w:rPr>
          <w:rFonts w:hint="eastAsia"/>
        </w:rPr>
        <w:t>目前的室外定位技术主要分为卫星定位和移动通信基站定位两种技术：</w:t>
      </w:r>
    </w:p>
    <w:p w:rsidR="003452CC" w:rsidRPr="003452CC" w:rsidRDefault="003452CC" w:rsidP="006241C6">
      <w:pPr>
        <w:pStyle w:val="a5"/>
      </w:pPr>
      <w:r w:rsidRPr="003452CC">
        <w:rPr>
          <w:rFonts w:hint="eastAsia"/>
        </w:rPr>
        <w:t>基于卫星定位</w:t>
      </w:r>
      <w:r w:rsidR="00C3549F">
        <w:rPr>
          <w:rFonts w:hint="eastAsia"/>
        </w:rPr>
        <w:t>：</w:t>
      </w:r>
    </w:p>
    <w:p w:rsidR="003452CC" w:rsidRPr="003452CC" w:rsidRDefault="003452CC" w:rsidP="006241C6">
      <w:pPr>
        <w:pStyle w:val="a5"/>
      </w:pPr>
      <w:r w:rsidRPr="003452CC">
        <w:rPr>
          <w:rFonts w:hint="eastAsia"/>
        </w:rPr>
        <w:t>卫星定位是最常见的室外定位技术，但是卫星定位对于智能手机是极其耗电的。因此，一种常见的方法是周期性地使用。然而，卫星定位的责任循环对低能量的定位精度。卫星定位在城市地区通常不那么准确，误差较大，尤其是室内或者阴天。</w:t>
      </w:r>
    </w:p>
    <w:p w:rsidR="003452CC" w:rsidRPr="003452CC" w:rsidRDefault="003452CC" w:rsidP="005A017E">
      <w:pPr>
        <w:pStyle w:val="a5"/>
      </w:pPr>
      <w:r w:rsidRPr="003452CC">
        <w:rPr>
          <w:rFonts w:hint="eastAsia"/>
        </w:rPr>
        <w:t>基于移动通信基站定位</w:t>
      </w:r>
      <w:r w:rsidR="00C3549F">
        <w:rPr>
          <w:rFonts w:hint="eastAsia"/>
        </w:rPr>
        <w:t>：</w:t>
      </w:r>
    </w:p>
    <w:p w:rsidR="003452CC" w:rsidRPr="003452CC" w:rsidRDefault="003452CC" w:rsidP="006241C6">
      <w:pPr>
        <w:pStyle w:val="a5"/>
      </w:pPr>
      <w:r w:rsidRPr="003452CC">
        <w:rPr>
          <w:rFonts w:hint="eastAsia"/>
        </w:rPr>
        <w:lastRenderedPageBreak/>
        <w:t>移动通信基</w:t>
      </w:r>
      <w:proofErr w:type="gramStart"/>
      <w:r w:rsidRPr="003452CC">
        <w:rPr>
          <w:rFonts w:hint="eastAsia"/>
        </w:rPr>
        <w:t>站定位</w:t>
      </w:r>
      <w:proofErr w:type="gramEnd"/>
      <w:r w:rsidRPr="003452CC">
        <w:rPr>
          <w:rFonts w:hint="eastAsia"/>
        </w:rPr>
        <w:t>是根据移动通信网络中的移动台定位，这种技术需要能连接移动通信网络的情况下，根据基站发射的信号到已注册的地点，即可知道定位所在的位置。这种技术只能定位到某个基站下的某个扇区，它的定位精度取决于基站的密集程度。一般误差大于200m，这种定位技术为精度最低的定位技术，只能用于已有定位技术下的辅助定位</w:t>
      </w:r>
      <w:r w:rsidR="00856646" w:rsidRPr="003452CC">
        <w:rPr>
          <w:rStyle w:val="afff0"/>
          <w:rFonts w:hint="eastAsia"/>
        </w:rPr>
        <w:t>[21]</w:t>
      </w:r>
      <w:r w:rsidRPr="003452CC">
        <w:rPr>
          <w:rFonts w:hint="eastAsia"/>
        </w:rPr>
        <w:t>。</w:t>
      </w:r>
    </w:p>
    <w:p w:rsidR="003452CC" w:rsidRPr="003452CC" w:rsidRDefault="003452CC" w:rsidP="003452CC">
      <w:pPr>
        <w:pStyle w:val="a5"/>
      </w:pPr>
    </w:p>
    <w:p w:rsidR="003452CC" w:rsidRPr="003452CC" w:rsidRDefault="003452CC" w:rsidP="003452CC">
      <w:pPr>
        <w:pStyle w:val="3"/>
      </w:pPr>
      <w:bookmarkStart w:id="11" w:name="_Toc513646982"/>
      <w:bookmarkStart w:id="12" w:name="_Toc513885805"/>
      <w:r w:rsidRPr="003452CC">
        <w:rPr>
          <w:rFonts w:hint="eastAsia"/>
        </w:rPr>
        <w:t>室外位置识别技术</w:t>
      </w:r>
      <w:bookmarkEnd w:id="11"/>
      <w:bookmarkEnd w:id="12"/>
    </w:p>
    <w:p w:rsidR="003452CC" w:rsidRPr="003452CC" w:rsidRDefault="003452CC" w:rsidP="003452CC">
      <w:pPr>
        <w:pStyle w:val="a5"/>
      </w:pPr>
      <w:r w:rsidRPr="003452CC">
        <w:rPr>
          <w:rFonts w:hint="eastAsia"/>
        </w:rPr>
        <w:t>室外位置识别技术现一般采用计算机视觉领域的图像检索方法，有很多关于位置识别的研究，都是主要采用基于内容的图像搜索方法。Schindler 等人提出一种词汇树搜索算法实现在城市规模范围内进行目标位置识别。Chen 等人通过融合街道图像数据的两种传统表示方式，并改善图像中低对比度部分的特征检测方法，提高了对于地标建筑的识别性能。Guan 等人提出了一种去除无效特征，压缩图像特征向量的方法，使得基于图像的目标位置识别可以在移动终端上离线进行。王丽君等人经过实验得出利用卷积神经网络识别机器人视觉图像从而识别机器人所在位置，可在动态环境中准确识别位置。</w:t>
      </w:r>
    </w:p>
    <w:p w:rsidR="003452CC" w:rsidRPr="003452CC" w:rsidRDefault="003452CC" w:rsidP="003452CC">
      <w:pPr>
        <w:pStyle w:val="a5"/>
      </w:pPr>
      <w:r w:rsidRPr="003452CC">
        <w:rPr>
          <w:rFonts w:hint="eastAsia"/>
        </w:rPr>
        <w:t>近年由于深度学习的兴起和神经网络分类器准确率的提升，卷积神经网络逐渐被熟知，利用卷积神经网络进行图像检索从而识别位置成为可能，随着卷积神经网络的层数加深识别准确率也有所提升。</w:t>
      </w:r>
    </w:p>
    <w:p w:rsidR="003452CC" w:rsidRPr="003452CC" w:rsidRDefault="003452CC" w:rsidP="003452CC">
      <w:pPr>
        <w:pStyle w:val="a5"/>
      </w:pPr>
    </w:p>
    <w:p w:rsidR="003452CC" w:rsidRPr="003452CC" w:rsidRDefault="003452CC" w:rsidP="003452CC">
      <w:pPr>
        <w:pStyle w:val="2"/>
      </w:pPr>
      <w:bookmarkStart w:id="13" w:name="_Toc513646983"/>
      <w:bookmarkStart w:id="14" w:name="_Toc513885806"/>
      <w:r w:rsidRPr="003452CC">
        <w:rPr>
          <w:rFonts w:hint="eastAsia"/>
        </w:rPr>
        <w:t>实验内容</w:t>
      </w:r>
      <w:bookmarkEnd w:id="13"/>
      <w:bookmarkEnd w:id="14"/>
    </w:p>
    <w:p w:rsidR="003452CC" w:rsidRPr="003452CC" w:rsidRDefault="003452CC" w:rsidP="003452CC">
      <w:pPr>
        <w:pStyle w:val="a5"/>
      </w:pPr>
      <w:r w:rsidRPr="003452CC">
        <w:rPr>
          <w:rFonts w:hint="eastAsia"/>
        </w:rPr>
        <w:t>首先把带位置标签信息的图像经过一系列预处理和使用卷积神经网络提取出图像特征，生成图像数据库，每个图像特征向量都对应一个位置信息标签。然后根据用户提供的含有位置信息的图像，使用同样的方法提取特征，把提取到的特征和图像数据库对比，取出最相似的图像，获取最相似的图像的位置信息标签，返回位置信息给用户。从而帮助用户通过提供位置信息图像，实现位置识别。</w:t>
      </w:r>
    </w:p>
    <w:p w:rsidR="003452CC" w:rsidRPr="003452CC" w:rsidRDefault="003452CC" w:rsidP="003452CC">
      <w:pPr>
        <w:pStyle w:val="a5"/>
      </w:pPr>
    </w:p>
    <w:p w:rsidR="003452CC" w:rsidRPr="003452CC" w:rsidRDefault="003452CC" w:rsidP="003452CC">
      <w:pPr>
        <w:pStyle w:val="2"/>
      </w:pPr>
      <w:bookmarkStart w:id="15" w:name="_Toc513646984"/>
      <w:bookmarkStart w:id="16" w:name="_Toc513885807"/>
      <w:r w:rsidRPr="003452CC">
        <w:rPr>
          <w:rFonts w:hint="eastAsia"/>
        </w:rPr>
        <w:t>实验目标</w:t>
      </w:r>
      <w:bookmarkEnd w:id="15"/>
      <w:bookmarkEnd w:id="16"/>
    </w:p>
    <w:p w:rsidR="003452CC" w:rsidRPr="003452CC" w:rsidRDefault="003452CC" w:rsidP="003452CC">
      <w:pPr>
        <w:pStyle w:val="a5"/>
      </w:pPr>
      <w:r w:rsidRPr="003452CC">
        <w:rPr>
          <w:rFonts w:hint="eastAsia"/>
        </w:rPr>
        <w:t>根据用户提供的位置信息图像匹配图像数据库中最相似的图像，返回最相似图像的位置信息给用户，从而达到位置识别。</w:t>
      </w:r>
    </w:p>
    <w:p w:rsidR="003452CC" w:rsidRPr="003452CC" w:rsidRDefault="003452CC" w:rsidP="003452CC">
      <w:pPr>
        <w:pStyle w:val="a5"/>
      </w:pPr>
      <w:r w:rsidRPr="003452CC">
        <w:rPr>
          <w:rFonts w:hint="eastAsia"/>
        </w:rPr>
        <w:t>位置识别准确率在90%以上，识别说消耗的时间控制在3s以内，保证用户体验。</w:t>
      </w:r>
    </w:p>
    <w:p w:rsidR="003452CC" w:rsidRPr="003452CC" w:rsidRDefault="003452CC" w:rsidP="003452CC">
      <w:pPr>
        <w:pStyle w:val="a5"/>
      </w:pPr>
      <w:r w:rsidRPr="003452CC">
        <w:rPr>
          <w:rFonts w:hint="eastAsia"/>
        </w:rPr>
        <w:t>位置识别召回率与准确率需要达到某种平衡，当其准确率高时，召回率低，准确率低时，召回率高。</w:t>
      </w:r>
    </w:p>
    <w:p w:rsidR="003452CC" w:rsidRPr="003452CC" w:rsidRDefault="003452CC" w:rsidP="003452CC">
      <w:pPr>
        <w:pStyle w:val="2"/>
      </w:pPr>
      <w:bookmarkStart w:id="17" w:name="_Toc513646985"/>
      <w:bookmarkStart w:id="18" w:name="_Toc513885808"/>
      <w:r w:rsidRPr="003452CC">
        <w:rPr>
          <w:rFonts w:hint="eastAsia"/>
        </w:rPr>
        <w:t>论文总体结构</w:t>
      </w:r>
      <w:bookmarkEnd w:id="17"/>
      <w:bookmarkEnd w:id="18"/>
    </w:p>
    <w:p w:rsidR="003452CC" w:rsidRPr="003452CC" w:rsidRDefault="003452CC" w:rsidP="003452CC">
      <w:pPr>
        <w:pStyle w:val="a5"/>
      </w:pPr>
      <w:r w:rsidRPr="003452CC">
        <w:rPr>
          <w:rFonts w:hint="eastAsia"/>
        </w:rPr>
        <w:t>本文章节结构如下：</w:t>
      </w:r>
    </w:p>
    <w:p w:rsidR="003452CC" w:rsidRPr="003452CC" w:rsidRDefault="003452CC" w:rsidP="003452CC">
      <w:pPr>
        <w:pStyle w:val="a5"/>
      </w:pPr>
      <w:r w:rsidRPr="003452CC">
        <w:rPr>
          <w:rFonts w:hint="eastAsia"/>
        </w:rPr>
        <w:t>第一章，绪论。本章节介绍了基于深度学习的图像搜索的目标位置识别方法的研究背景及其意义，然后分析了现阶段国内外学者们在目标位置</w:t>
      </w:r>
      <w:r w:rsidRPr="003452CC">
        <w:rPr>
          <w:rFonts w:hint="eastAsia"/>
        </w:rPr>
        <w:lastRenderedPageBreak/>
        <w:t>识别方法上的研究现状，以及现阶段依然存在的问题，并且进一步提出本文课题实验目标。</w:t>
      </w:r>
    </w:p>
    <w:p w:rsidR="003452CC" w:rsidRPr="003452CC" w:rsidRDefault="003452CC" w:rsidP="003452CC">
      <w:pPr>
        <w:pStyle w:val="a5"/>
      </w:pPr>
      <w:r w:rsidRPr="003452CC">
        <w:rPr>
          <w:rFonts w:hint="eastAsia"/>
        </w:rPr>
        <w:t>第二章，</w:t>
      </w:r>
      <w:r w:rsidR="006241C6">
        <w:rPr>
          <w:rFonts w:hint="eastAsia"/>
        </w:rPr>
        <w:t>基于深度学习的图像特征提取技术</w:t>
      </w:r>
      <w:r w:rsidRPr="003452CC">
        <w:rPr>
          <w:rFonts w:hint="eastAsia"/>
        </w:rPr>
        <w:t>。本章介绍了本文实验工作中所涉及到的主要技术，及其简介。</w:t>
      </w:r>
    </w:p>
    <w:p w:rsidR="003452CC" w:rsidRPr="003452CC" w:rsidRDefault="003452CC" w:rsidP="003452CC">
      <w:pPr>
        <w:pStyle w:val="a5"/>
      </w:pPr>
      <w:r w:rsidRPr="003452CC">
        <w:rPr>
          <w:rFonts w:hint="eastAsia"/>
        </w:rPr>
        <w:t>第三章，</w:t>
      </w:r>
      <w:r w:rsidR="006241C6">
        <w:rPr>
          <w:rFonts w:hint="eastAsia"/>
        </w:rPr>
        <w:t>可行性</w:t>
      </w:r>
      <w:r w:rsidRPr="003452CC">
        <w:rPr>
          <w:rFonts w:hint="eastAsia"/>
        </w:rPr>
        <w:t>分析。本章介绍了本文实验的</w:t>
      </w:r>
      <w:r w:rsidR="00E24E4B">
        <w:rPr>
          <w:rFonts w:hint="eastAsia"/>
        </w:rPr>
        <w:t>理论</w:t>
      </w:r>
      <w:r w:rsidR="006241C6">
        <w:rPr>
          <w:rFonts w:hint="eastAsia"/>
        </w:rPr>
        <w:t>可行性</w:t>
      </w:r>
      <w:r w:rsidR="00E24E4B">
        <w:rPr>
          <w:rFonts w:hint="eastAsia"/>
        </w:rPr>
        <w:t>和技术可行性，经济可行性等诸多可行性因素</w:t>
      </w:r>
      <w:r w:rsidRPr="003452CC">
        <w:rPr>
          <w:rFonts w:hint="eastAsia"/>
        </w:rPr>
        <w:t>。</w:t>
      </w:r>
    </w:p>
    <w:p w:rsidR="003452CC" w:rsidRPr="003452CC" w:rsidRDefault="003452CC" w:rsidP="003452CC">
      <w:pPr>
        <w:pStyle w:val="a5"/>
      </w:pPr>
      <w:r w:rsidRPr="003452CC">
        <w:rPr>
          <w:rFonts w:hint="eastAsia"/>
        </w:rPr>
        <w:t>第</w:t>
      </w:r>
      <w:r w:rsidR="006241C6" w:rsidRPr="003452CC">
        <w:rPr>
          <w:rFonts w:hint="eastAsia"/>
        </w:rPr>
        <w:t>四</w:t>
      </w:r>
      <w:r w:rsidRPr="003452CC">
        <w:rPr>
          <w:rFonts w:hint="eastAsia"/>
        </w:rPr>
        <w:t>章，系统</w:t>
      </w:r>
      <w:r w:rsidR="006241C6">
        <w:rPr>
          <w:rFonts w:hint="eastAsia"/>
        </w:rPr>
        <w:t>设计</w:t>
      </w:r>
      <w:r w:rsidRPr="003452CC">
        <w:rPr>
          <w:rFonts w:hint="eastAsia"/>
        </w:rPr>
        <w:t>与实现。本章介绍了系统所依赖的开发环境，然后是对系统各功能模块的</w:t>
      </w:r>
      <w:r w:rsidR="006241C6">
        <w:rPr>
          <w:rFonts w:hint="eastAsia"/>
        </w:rPr>
        <w:t>设计</w:t>
      </w:r>
      <w:r w:rsidR="00E06F37">
        <w:rPr>
          <w:rFonts w:hint="eastAsia"/>
        </w:rPr>
        <w:t>，最后对系统进行</w:t>
      </w:r>
      <w:r w:rsidRPr="003452CC">
        <w:rPr>
          <w:rFonts w:hint="eastAsia"/>
        </w:rPr>
        <w:t>实现。</w:t>
      </w:r>
    </w:p>
    <w:p w:rsidR="003452CC" w:rsidRPr="003452CC" w:rsidRDefault="003452CC" w:rsidP="003452CC">
      <w:pPr>
        <w:pStyle w:val="a5"/>
      </w:pPr>
      <w:r w:rsidRPr="003452CC">
        <w:rPr>
          <w:rFonts w:hint="eastAsia"/>
        </w:rPr>
        <w:t>第</w:t>
      </w:r>
      <w:r w:rsidR="006241C6">
        <w:rPr>
          <w:rFonts w:hint="eastAsia"/>
        </w:rPr>
        <w:t>五</w:t>
      </w:r>
      <w:r w:rsidRPr="003452CC">
        <w:rPr>
          <w:rFonts w:hint="eastAsia"/>
        </w:rPr>
        <w:t>章，系统测试及性能分析。本章介绍了系统测试所需的数据集，和要做的工作。然后对实现的系统功能及方法性能进行测试，收集实验所得数据，统计实验数据结果，并且进一步分析系统的性能。</w:t>
      </w:r>
    </w:p>
    <w:p w:rsidR="003452CC" w:rsidRPr="003452CC" w:rsidRDefault="003452CC" w:rsidP="003452CC">
      <w:pPr>
        <w:pStyle w:val="a5"/>
      </w:pPr>
    </w:p>
    <w:p w:rsidR="003452CC" w:rsidRPr="003452CC" w:rsidRDefault="003452CC" w:rsidP="003452CC">
      <w:pPr>
        <w:pStyle w:val="1"/>
      </w:pPr>
      <w:bookmarkStart w:id="19" w:name="_Toc513646986"/>
      <w:bookmarkStart w:id="20" w:name="_Toc513885809"/>
      <w:r w:rsidRPr="003452CC">
        <w:rPr>
          <w:rFonts w:hint="eastAsia"/>
        </w:rPr>
        <w:t>基于深度学习的图像特征提取技术</w:t>
      </w:r>
      <w:bookmarkEnd w:id="19"/>
      <w:bookmarkEnd w:id="20"/>
    </w:p>
    <w:p w:rsidR="003452CC" w:rsidRPr="003452CC" w:rsidRDefault="003452CC" w:rsidP="003452CC">
      <w:pPr>
        <w:pStyle w:val="2"/>
      </w:pPr>
      <w:bookmarkStart w:id="21" w:name="_Toc513646987"/>
      <w:bookmarkStart w:id="22" w:name="_Toc513885810"/>
      <w:r w:rsidRPr="003452CC">
        <w:rPr>
          <w:rFonts w:hint="eastAsia"/>
        </w:rPr>
        <w:t>卷积神经网络介绍</w:t>
      </w:r>
      <w:bookmarkEnd w:id="21"/>
      <w:bookmarkEnd w:id="22"/>
    </w:p>
    <w:p w:rsidR="003452CC" w:rsidRPr="003452CC" w:rsidRDefault="003452CC" w:rsidP="003452CC">
      <w:pPr>
        <w:pStyle w:val="a5"/>
      </w:pPr>
      <w:r w:rsidRPr="003452CC">
        <w:rPr>
          <w:rFonts w:hint="eastAsia"/>
        </w:rPr>
        <w:t>卷积神经网络（CNN）是MLP的生物启发变体。从Hubel和Wiesel在猫的视觉皮层的早期工作中，我们知道视觉皮层包含复杂的细胞排列。这些细胞对视野的小部分区域敏感，称为接受区域。分区域平铺以覆盖整个视野。这些细胞充当输入空间上的局部滤波器，非常适合利用自然图像中强大的空间局部相关性</w:t>
      </w:r>
      <w:r w:rsidR="00856646" w:rsidRPr="00856646">
        <w:rPr>
          <w:rStyle w:val="afff0"/>
          <w:rFonts w:hint="eastAsia"/>
        </w:rPr>
        <w:t>[</w:t>
      </w:r>
      <w:r w:rsidR="00856646" w:rsidRPr="00856646">
        <w:rPr>
          <w:rStyle w:val="afff0"/>
        </w:rPr>
        <w:t>9]</w:t>
      </w:r>
      <w:r w:rsidRPr="003452CC">
        <w:rPr>
          <w:rFonts w:hint="eastAsia"/>
        </w:rPr>
        <w:t>。</w:t>
      </w:r>
    </w:p>
    <w:p w:rsidR="003452CC" w:rsidRPr="003452CC" w:rsidRDefault="003452CC" w:rsidP="003452CC">
      <w:pPr>
        <w:pStyle w:val="a5"/>
      </w:pPr>
      <w:r w:rsidRPr="003452CC">
        <w:rPr>
          <w:rFonts w:hint="eastAsia"/>
        </w:rPr>
        <w:t>在</w:t>
      </w:r>
      <w:r w:rsidR="005D2BB0">
        <w:fldChar w:fldCharType="begin"/>
      </w:r>
      <w:r w:rsidR="005D2BB0">
        <w:instrText xml:space="preserve"> HYPERLINK "https://en.wikipedia.org/wiki/Machine_learning" \o "机器学习" </w:instrText>
      </w:r>
      <w:r w:rsidR="005D2BB0">
        <w:fldChar w:fldCharType="separate"/>
      </w:r>
      <w:r w:rsidRPr="003452CC">
        <w:rPr>
          <w:rFonts w:hint="eastAsia"/>
        </w:rPr>
        <w:t>机器学习中</w:t>
      </w:r>
      <w:r w:rsidR="005D2BB0">
        <w:fldChar w:fldCharType="end"/>
      </w:r>
      <w:r w:rsidRPr="003452CC">
        <w:rPr>
          <w:rFonts w:hint="eastAsia"/>
        </w:rPr>
        <w:t>，卷积神经网络（CNN或</w:t>
      </w:r>
      <w:proofErr w:type="spellStart"/>
      <w:r w:rsidRPr="003452CC">
        <w:rPr>
          <w:rFonts w:hint="eastAsia"/>
        </w:rPr>
        <w:t>ConvNet</w:t>
      </w:r>
      <w:proofErr w:type="spellEnd"/>
      <w:r w:rsidRPr="003452CC">
        <w:rPr>
          <w:rFonts w:hint="eastAsia"/>
        </w:rPr>
        <w:t>）是一类深度</w:t>
      </w:r>
      <w:r w:rsidR="00475303">
        <w:fldChar w:fldCharType="begin"/>
      </w:r>
      <w:r w:rsidR="00475303">
        <w:instrText xml:space="preserve"> HYPERLINK "https://en.wikipedia.org/wiki/Feedforward_neural_network" \o "前馈神经网络" </w:instrText>
      </w:r>
      <w:r w:rsidR="00475303">
        <w:fldChar w:fldCharType="separate"/>
      </w:r>
      <w:r w:rsidRPr="003452CC">
        <w:rPr>
          <w:rFonts w:hint="eastAsia"/>
        </w:rPr>
        <w:t>前馈</w:t>
      </w:r>
      <w:r w:rsidR="00475303">
        <w:fldChar w:fldCharType="end"/>
      </w:r>
      <w:r w:rsidRPr="003452CC">
        <w:t> </w:t>
      </w:r>
      <w:hyperlink r:id="rId17" w:tooltip="人工神经网络" w:history="1">
        <w:r w:rsidRPr="003452CC">
          <w:rPr>
            <w:rFonts w:hint="eastAsia"/>
          </w:rPr>
          <w:t>人工神经网络</w:t>
        </w:r>
      </w:hyperlink>
      <w:r w:rsidRPr="003452CC">
        <w:rPr>
          <w:rFonts w:hint="eastAsia"/>
        </w:rPr>
        <w:t>，已成功应用于分析视觉图像。</w:t>
      </w:r>
    </w:p>
    <w:p w:rsidR="003452CC" w:rsidRPr="003452CC" w:rsidRDefault="003452CC" w:rsidP="003452CC">
      <w:pPr>
        <w:pStyle w:val="a5"/>
      </w:pPr>
      <w:r w:rsidRPr="003452CC">
        <w:rPr>
          <w:rFonts w:hint="eastAsia"/>
        </w:rPr>
        <w:t>CNN使用设计为需要最少</w:t>
      </w:r>
      <w:r w:rsidR="00475303">
        <w:fldChar w:fldCharType="begin"/>
      </w:r>
      <w:r w:rsidR="00475303">
        <w:instrText xml:space="preserve"> HYPERLINK "https://en.wikipedia.org/wiki/Data_pre-processing" \o "数据预处理" </w:instrText>
      </w:r>
      <w:r w:rsidR="00475303">
        <w:fldChar w:fldCharType="separate"/>
      </w:r>
      <w:r w:rsidRPr="003452CC">
        <w:rPr>
          <w:rFonts w:hint="eastAsia"/>
        </w:rPr>
        <w:t>预处理</w:t>
      </w:r>
      <w:r w:rsidR="00475303">
        <w:fldChar w:fldCharType="end"/>
      </w:r>
      <w:r w:rsidRPr="003452CC">
        <w:rPr>
          <w:rFonts w:hint="eastAsia"/>
        </w:rPr>
        <w:t>的</w:t>
      </w:r>
      <w:hyperlink r:id="rId18" w:tooltip="多层感知器" w:history="1">
        <w:r w:rsidRPr="003452CC">
          <w:rPr>
            <w:rFonts w:hint="eastAsia"/>
          </w:rPr>
          <w:t>多层感知器</w:t>
        </w:r>
      </w:hyperlink>
      <w:r w:rsidRPr="003452CC">
        <w:rPr>
          <w:rFonts w:hint="eastAsia"/>
        </w:rPr>
        <w:t>的变体。它们也被称为移位不变或空间不变式人工神经网络（SIANN），基于它们的共享权重结构和</w:t>
      </w:r>
      <w:r w:rsidR="00475303">
        <w:fldChar w:fldCharType="begin"/>
      </w:r>
      <w:r w:rsidR="00475303">
        <w:instrText xml:space="preserve"> HYPERLINK "https://en.wikipedia.org/wiki/Translation_invariance" \o "平移不变" </w:instrText>
      </w:r>
      <w:r w:rsidR="00475303">
        <w:fldChar w:fldCharType="separate"/>
      </w:r>
      <w:r w:rsidRPr="003452CC">
        <w:rPr>
          <w:rFonts w:hint="eastAsia"/>
        </w:rPr>
        <w:t>平移不变性</w:t>
      </w:r>
      <w:r w:rsidR="00475303">
        <w:fldChar w:fldCharType="end"/>
      </w:r>
      <w:r w:rsidRPr="003452CC">
        <w:rPr>
          <w:rFonts w:hint="eastAsia"/>
        </w:rPr>
        <w:t>特征。</w:t>
      </w:r>
    </w:p>
    <w:p w:rsidR="003452CC" w:rsidRPr="003452CC" w:rsidRDefault="003452CC" w:rsidP="003452CC">
      <w:pPr>
        <w:pStyle w:val="a5"/>
      </w:pPr>
      <w:r w:rsidRPr="003452CC">
        <w:rPr>
          <w:rFonts w:hint="eastAsia"/>
        </w:rPr>
        <w:t>与其他</w:t>
      </w:r>
      <w:r w:rsidR="00475303">
        <w:fldChar w:fldCharType="begin"/>
      </w:r>
      <w:r w:rsidR="00475303">
        <w:instrText xml:space="preserve"> HYPERLINK "https://en.wikipedia.org/wiki/Image_classification" \o "图像分类" </w:instrText>
      </w:r>
      <w:r w:rsidR="00475303">
        <w:fldChar w:fldCharType="separate"/>
      </w:r>
      <w:r w:rsidRPr="003452CC">
        <w:rPr>
          <w:rFonts w:hint="eastAsia"/>
        </w:rPr>
        <w:t>图像分类算法</w:t>
      </w:r>
      <w:r w:rsidR="00475303">
        <w:fldChar w:fldCharType="end"/>
      </w:r>
      <w:r w:rsidRPr="003452CC">
        <w:rPr>
          <w:rFonts w:hint="eastAsia"/>
        </w:rPr>
        <w:t>相比，CNN使用相对较少的预处理。这意味着网络学习传统算法中的</w:t>
      </w:r>
      <w:r w:rsidR="00475303">
        <w:fldChar w:fldCharType="begin"/>
      </w:r>
      <w:r w:rsidR="00475303">
        <w:instrText xml:space="preserve"> HYPERLINK "https://en.wikipedia.org/wiki/Filter_(signal_processing)" \o "滤波器（信号处理）" </w:instrText>
      </w:r>
      <w:r w:rsidR="00475303">
        <w:fldChar w:fldCharType="separate"/>
      </w:r>
      <w:r w:rsidRPr="003452CC">
        <w:rPr>
          <w:rFonts w:hint="eastAsia"/>
        </w:rPr>
        <w:t>过滤器</w:t>
      </w:r>
      <w:r w:rsidR="00475303">
        <w:fldChar w:fldCharType="end"/>
      </w:r>
      <w:r w:rsidRPr="003452CC">
        <w:rPr>
          <w:rFonts w:hint="eastAsia"/>
        </w:rPr>
        <w:t>是</w:t>
      </w:r>
      <w:hyperlink r:id="rId19" w:tooltip="特色工程" w:history="1">
        <w:r w:rsidRPr="003452CC">
          <w:rPr>
            <w:rFonts w:hint="eastAsia"/>
          </w:rPr>
          <w:t>手工设计的</w:t>
        </w:r>
      </w:hyperlink>
      <w:r w:rsidRPr="003452CC">
        <w:rPr>
          <w:rFonts w:hint="eastAsia"/>
        </w:rPr>
        <w:t>。这种独立于先前知识和人力设计的特点是一大优势。</w:t>
      </w:r>
    </w:p>
    <w:p w:rsidR="003452CC" w:rsidRDefault="003452CC" w:rsidP="003452CC">
      <w:pPr>
        <w:pStyle w:val="a5"/>
      </w:pPr>
      <w:r w:rsidRPr="003452CC">
        <w:rPr>
          <w:rFonts w:hint="eastAsia"/>
        </w:rPr>
        <w:t>CNN由一个输入层和一个输出层组成，以及多个</w:t>
      </w:r>
      <w:r w:rsidR="00475303">
        <w:fldChar w:fldCharType="begin"/>
      </w:r>
      <w:r w:rsidR="00475303">
        <w:instrText xml:space="preserve"> HYPERLINK "https://en.wikipedia.org/wiki/Multilayer_perceptron" \l "Layers" \o "多层感知器" </w:instrText>
      </w:r>
      <w:r w:rsidR="00475303">
        <w:fldChar w:fldCharType="separate"/>
      </w:r>
      <w:r w:rsidRPr="003452CC">
        <w:rPr>
          <w:rFonts w:hint="eastAsia"/>
        </w:rPr>
        <w:t>隐藏层</w:t>
      </w:r>
      <w:r w:rsidR="00475303">
        <w:fldChar w:fldCharType="end"/>
      </w:r>
      <w:r w:rsidRPr="003452CC">
        <w:rPr>
          <w:rFonts w:hint="eastAsia"/>
        </w:rPr>
        <w:t>。CNN的隐藏层通常由卷积层，池层，完全连接层和规范化层组成。</w:t>
      </w:r>
    </w:p>
    <w:p w:rsidR="00E24E4B" w:rsidRDefault="00E24E4B" w:rsidP="003452CC">
      <w:pPr>
        <w:pStyle w:val="a5"/>
      </w:pPr>
      <w:r>
        <w:rPr>
          <w:rFonts w:hint="eastAsia"/>
        </w:rPr>
        <w:t>目前主流的</w:t>
      </w:r>
      <w:r w:rsidRPr="00E24E4B">
        <w:rPr>
          <w:rFonts w:hint="eastAsia"/>
        </w:rPr>
        <w:t>卷积神经网络</w:t>
      </w:r>
      <w:r>
        <w:rPr>
          <w:rFonts w:hint="eastAsia"/>
        </w:rPr>
        <w:t>架构有</w:t>
      </w:r>
      <w:r w:rsidRPr="00E24E4B">
        <w:rPr>
          <w:rFonts w:hint="eastAsia"/>
        </w:rPr>
        <w:t>LeNet5</w:t>
      </w:r>
      <w:r>
        <w:rPr>
          <w:rFonts w:hint="eastAsia"/>
        </w:rPr>
        <w:t>、</w:t>
      </w:r>
      <w:proofErr w:type="spellStart"/>
      <w:r w:rsidRPr="00E24E4B">
        <w:rPr>
          <w:rFonts w:hint="eastAsia"/>
        </w:rPr>
        <w:t>AlexNet</w:t>
      </w:r>
      <w:proofErr w:type="spellEnd"/>
      <w:r>
        <w:rPr>
          <w:rFonts w:hint="eastAsia"/>
        </w:rPr>
        <w:t>、</w:t>
      </w:r>
      <w:r w:rsidRPr="00E24E4B">
        <w:rPr>
          <w:rFonts w:hint="eastAsia"/>
        </w:rPr>
        <w:t>VGG</w:t>
      </w:r>
      <w:r>
        <w:rPr>
          <w:rFonts w:hint="eastAsia"/>
        </w:rPr>
        <w:t>、</w:t>
      </w:r>
      <w:proofErr w:type="spellStart"/>
      <w:r w:rsidRPr="00E24E4B">
        <w:rPr>
          <w:rFonts w:hint="eastAsia"/>
        </w:rPr>
        <w:t>GoogLeNet</w:t>
      </w:r>
      <w:proofErr w:type="spellEnd"/>
      <w:r>
        <w:rPr>
          <w:rFonts w:hint="eastAsia"/>
        </w:rPr>
        <w:t>、</w:t>
      </w:r>
      <w:r w:rsidRPr="00E24E4B">
        <w:rPr>
          <w:rFonts w:hint="eastAsia"/>
        </w:rPr>
        <w:t>Inception V3</w:t>
      </w:r>
      <w:r>
        <w:rPr>
          <w:rFonts w:hint="eastAsia"/>
        </w:rPr>
        <w:t>、</w:t>
      </w:r>
      <w:proofErr w:type="spellStart"/>
      <w:r w:rsidRPr="00E24E4B">
        <w:rPr>
          <w:rFonts w:hint="eastAsia"/>
        </w:rPr>
        <w:t>ResNet</w:t>
      </w:r>
      <w:proofErr w:type="spellEnd"/>
      <w:r>
        <w:rPr>
          <w:rFonts w:hint="eastAsia"/>
        </w:rPr>
        <w:t>、</w:t>
      </w:r>
      <w:proofErr w:type="spellStart"/>
      <w:r w:rsidRPr="00E24E4B">
        <w:rPr>
          <w:rFonts w:hint="eastAsia"/>
        </w:rPr>
        <w:t>SqueezeNet</w:t>
      </w:r>
      <w:proofErr w:type="spellEnd"/>
      <w:r>
        <w:rPr>
          <w:rFonts w:hint="eastAsia"/>
        </w:rPr>
        <w:t>、等架构，这些架构代表了里程碑式的卷积神经网络的成就。</w:t>
      </w:r>
    </w:p>
    <w:p w:rsidR="00E24E4B" w:rsidRDefault="00E24E4B" w:rsidP="003452CC">
      <w:pPr>
        <w:pStyle w:val="a5"/>
      </w:pPr>
      <w:r>
        <w:rPr>
          <w:rFonts w:hint="eastAsia"/>
        </w:rPr>
        <w:t>深度学习中，卷积神经网络代表着计算机的“眼睛”，能帮机器理解视觉，让机器能分析视觉图像。从而能进一步分析，产生计算机“意识”。</w:t>
      </w:r>
    </w:p>
    <w:p w:rsidR="00C066B3" w:rsidRPr="003452CC" w:rsidRDefault="00C066B3" w:rsidP="003452CC">
      <w:pPr>
        <w:pStyle w:val="a5"/>
      </w:pPr>
      <w:r>
        <w:rPr>
          <w:rFonts w:hint="eastAsia"/>
        </w:rPr>
        <w:t>卷积神经网络过程</w:t>
      </w:r>
      <w:r w:rsidR="00837035">
        <w:rPr>
          <w:rFonts w:hint="eastAsia"/>
        </w:rPr>
        <w:t>如图2-</w:t>
      </w:r>
      <w:r w:rsidR="00837035">
        <w:t>1</w:t>
      </w:r>
      <w:r>
        <w:rPr>
          <w:rFonts w:hint="eastAsia"/>
        </w:rPr>
        <w:t>所示：</w:t>
      </w:r>
    </w:p>
    <w:p w:rsidR="003452CC" w:rsidRPr="003452CC" w:rsidRDefault="00C03955" w:rsidP="003452CC">
      <w:pPr>
        <w:pStyle w:val="afff2"/>
      </w:pPr>
      <w:r>
        <w:rPr>
          <w:noProof/>
        </w:rPr>
        <w:lastRenderedPageBreak/>
        <w:drawing>
          <wp:inline distT="0" distB="0" distL="0" distR="0">
            <wp:extent cx="4067175" cy="1443883"/>
            <wp:effectExtent l="0" t="0" r="0" b="4445"/>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02" cy="1455359"/>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图2</w:t>
      </w:r>
      <w:r w:rsidR="006241C6">
        <w:t>-</w:t>
      </w:r>
      <w:r w:rsidRPr="003452CC">
        <w:rPr>
          <w:rFonts w:hint="eastAsia"/>
        </w:rPr>
        <w:t>1 卷积神经网络过程例图</w:t>
      </w:r>
    </w:p>
    <w:p w:rsidR="003452CC" w:rsidRPr="003452CC" w:rsidRDefault="003452CC" w:rsidP="003452CC">
      <w:pPr>
        <w:pStyle w:val="a5"/>
      </w:pPr>
    </w:p>
    <w:p w:rsidR="003452CC" w:rsidRPr="003452CC" w:rsidRDefault="003452CC" w:rsidP="003452CC">
      <w:pPr>
        <w:pStyle w:val="2"/>
      </w:pPr>
      <w:bookmarkStart w:id="23" w:name="_Toc513646988"/>
      <w:bookmarkStart w:id="24" w:name="_Toc513885811"/>
      <w:r w:rsidRPr="003452CC">
        <w:rPr>
          <w:rFonts w:hint="eastAsia"/>
        </w:rPr>
        <w:t>VGG模型介绍</w:t>
      </w:r>
      <w:bookmarkEnd w:id="23"/>
      <w:bookmarkEnd w:id="24"/>
    </w:p>
    <w:p w:rsidR="003452CC" w:rsidRDefault="003452CC" w:rsidP="003452CC">
      <w:pPr>
        <w:pStyle w:val="a5"/>
      </w:pPr>
      <w:r w:rsidRPr="003452CC">
        <w:rPr>
          <w:rFonts w:hint="eastAsia"/>
        </w:rPr>
        <w:t>卷积神经网络的配置（在列中显示）。配置的深度从左边（A）增加到右边（E），因为添加了更多的层（添加的层以粗体显示）。卷积层参数被表示为“</w:t>
      </w:r>
      <w:proofErr w:type="spellStart"/>
      <w:r w:rsidRPr="003452CC">
        <w:rPr>
          <w:rFonts w:hint="eastAsia"/>
        </w:rPr>
        <w:t>conv</w:t>
      </w:r>
      <w:proofErr w:type="spellEnd"/>
      <w:r w:rsidRPr="003452CC">
        <w:rPr>
          <w:rFonts w:hint="eastAsia"/>
        </w:rPr>
        <w:t>接收域的信道数”。为了简洁，没有显示</w:t>
      </w:r>
      <w:proofErr w:type="spellStart"/>
      <w:r w:rsidRPr="003452CC">
        <w:rPr>
          <w:rFonts w:hint="eastAsia"/>
        </w:rPr>
        <w:t>ReLU</w:t>
      </w:r>
      <w:proofErr w:type="spellEnd"/>
      <w:r w:rsidRPr="003452CC">
        <w:rPr>
          <w:rFonts w:hint="eastAsia"/>
        </w:rPr>
        <w:t>激活函数</w:t>
      </w:r>
      <w:r w:rsidR="00856646" w:rsidRPr="00856646">
        <w:rPr>
          <w:rStyle w:val="afff0"/>
        </w:rPr>
        <w:t>[8]</w:t>
      </w:r>
      <w:r w:rsidRPr="003452CC">
        <w:rPr>
          <w:rFonts w:hint="eastAsia"/>
        </w:rPr>
        <w:t>。</w:t>
      </w:r>
    </w:p>
    <w:p w:rsidR="0082097B" w:rsidRPr="0082097B" w:rsidRDefault="0082097B" w:rsidP="003452CC">
      <w:pPr>
        <w:pStyle w:val="a5"/>
      </w:pPr>
      <w:r>
        <w:rPr>
          <w:rFonts w:hint="eastAsia"/>
        </w:rPr>
        <w:t>VGG模型结构如图2-</w:t>
      </w:r>
      <w:r>
        <w:t>2</w:t>
      </w:r>
      <w:r>
        <w:rPr>
          <w:rFonts w:hint="eastAsia"/>
        </w:rPr>
        <w:t>所示：</w:t>
      </w:r>
    </w:p>
    <w:p w:rsidR="003452CC" w:rsidRPr="003452CC" w:rsidRDefault="00E7055B" w:rsidP="003452CC">
      <w:pPr>
        <w:pStyle w:val="afff2"/>
      </w:pPr>
      <w:r w:rsidRPr="00E7055B">
        <w:rPr>
          <w:noProof/>
        </w:rPr>
        <w:drawing>
          <wp:inline distT="0" distB="0" distL="0" distR="0">
            <wp:extent cx="3714750" cy="3781729"/>
            <wp:effectExtent l="0" t="0" r="0" b="9525"/>
            <wp:docPr id="3" name="图片 3" descr="https://img-blog.csdn.net/2017071709244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170924492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053" cy="381970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图2</w:t>
      </w:r>
      <w:r w:rsidR="006241C6">
        <w:t>-</w:t>
      </w:r>
      <w:r w:rsidRPr="003452CC">
        <w:rPr>
          <w:rFonts w:hint="eastAsia"/>
        </w:rPr>
        <w:t>2 VGG模型结构图</w:t>
      </w:r>
    </w:p>
    <w:p w:rsidR="0082097B" w:rsidRPr="0082097B" w:rsidRDefault="0082097B" w:rsidP="0082097B">
      <w:pPr>
        <w:pStyle w:val="a5"/>
      </w:pPr>
      <w:r w:rsidRPr="0082097B">
        <w:t>本次系统采用VGG16模型，</w:t>
      </w:r>
      <w:r w:rsidRPr="0082097B">
        <w:rPr>
          <w:rFonts w:hint="eastAsia"/>
        </w:rPr>
        <w:t>使用</w:t>
      </w:r>
      <w:r w:rsidRPr="0082097B">
        <w:t>图</w:t>
      </w:r>
      <w:r w:rsidRPr="0082097B">
        <w:rPr>
          <w:rFonts w:hint="eastAsia"/>
        </w:rPr>
        <w:t>2</w:t>
      </w:r>
      <w:r w:rsidRPr="0082097B">
        <w:t>-2中的D</w:t>
      </w:r>
      <w:r w:rsidRPr="0082097B">
        <w:rPr>
          <w:rFonts w:hint="eastAsia"/>
        </w:rPr>
        <w:t>结构。D结构有五个</w:t>
      </w:r>
      <w:proofErr w:type="gramStart"/>
      <w:r w:rsidRPr="0082097B">
        <w:rPr>
          <w:rFonts w:hint="eastAsia"/>
        </w:rPr>
        <w:t>池化层</w:t>
      </w:r>
      <w:proofErr w:type="gramEnd"/>
      <w:r w:rsidRPr="0082097B">
        <w:rPr>
          <w:rFonts w:hint="eastAsia"/>
        </w:rPr>
        <w:t>，五个卷积部分</w:t>
      </w:r>
      <w:r>
        <w:rPr>
          <w:rFonts w:hint="eastAsia"/>
        </w:rPr>
        <w:t>。卷积</w:t>
      </w:r>
      <w:r w:rsidRPr="0082097B">
        <w:rPr>
          <w:rFonts w:hint="eastAsia"/>
        </w:rPr>
        <w:t>有着同样的filter，步长为1</w:t>
      </w:r>
      <w:r w:rsidRPr="0082097B">
        <w:t>，填充为</w:t>
      </w:r>
      <w:r w:rsidRPr="0082097B">
        <w:rPr>
          <w:rFonts w:hint="eastAsia"/>
        </w:rPr>
        <w:t>1，尺寸为3</w:t>
      </w:r>
      <w:r w:rsidRPr="0082097B">
        <w:t>x3。</w:t>
      </w:r>
      <w:r>
        <w:rPr>
          <w:rFonts w:hint="eastAsia"/>
        </w:rPr>
        <w:t>VGG</w:t>
      </w:r>
      <w:r>
        <w:t>16</w:t>
      </w:r>
      <w:r>
        <w:rPr>
          <w:rFonts w:hint="eastAsia"/>
        </w:rPr>
        <w:t>有着</w:t>
      </w:r>
      <w:r w:rsidR="002C3D92">
        <w:rPr>
          <w:rFonts w:hint="eastAsia"/>
        </w:rPr>
        <w:t>1</w:t>
      </w:r>
      <w:r w:rsidR="002C3D92">
        <w:t>6</w:t>
      </w:r>
      <w:r w:rsidR="002C3D92">
        <w:rPr>
          <w:rFonts w:hint="eastAsia"/>
        </w:rPr>
        <w:t>层，十三层卷积层，三层全连接层。VGG模型的FC全连接层都进行</w:t>
      </w:r>
      <w:r w:rsidR="002C3D92" w:rsidRPr="002C3D92">
        <w:t>dropout正则化</w:t>
      </w:r>
      <w:r w:rsidR="002C3D92">
        <w:rPr>
          <w:rFonts w:hint="eastAsia"/>
        </w:rPr>
        <w:t>，提升模型的抗过拟合能力。</w:t>
      </w:r>
    </w:p>
    <w:p w:rsidR="003452CC" w:rsidRPr="0082097B" w:rsidRDefault="003452CC" w:rsidP="003452CC">
      <w:pPr>
        <w:pStyle w:val="a5"/>
      </w:pPr>
    </w:p>
    <w:p w:rsidR="003452CC" w:rsidRPr="003452CC" w:rsidRDefault="003452CC" w:rsidP="003452CC">
      <w:pPr>
        <w:pStyle w:val="2"/>
      </w:pPr>
      <w:bookmarkStart w:id="25" w:name="_Toc513646989"/>
      <w:bookmarkStart w:id="26" w:name="_Toc513885812"/>
      <w:r w:rsidRPr="003452CC">
        <w:rPr>
          <w:rFonts w:hint="eastAsia"/>
        </w:rPr>
        <w:t>图像特征提取介绍</w:t>
      </w:r>
      <w:bookmarkEnd w:id="25"/>
      <w:bookmarkEnd w:id="26"/>
    </w:p>
    <w:p w:rsidR="003452CC" w:rsidRPr="003452CC" w:rsidRDefault="003452CC" w:rsidP="003452CC">
      <w:pPr>
        <w:pStyle w:val="a5"/>
      </w:pPr>
      <w:r w:rsidRPr="003452CC">
        <w:rPr>
          <w:rFonts w:hint="eastAsia"/>
        </w:rPr>
        <w:t>图像检索过程中，核心技术就是特征值提取，提取方法直接影响图像检索系统准确率。图像检索一般包括图像预处理、图像特征提取、图像特征检索三个方面，其中图像特征提取是关键一步。本次实验使用深度学习的卷积神经网络方法进行特征值提取，神经网络层数为16层。使用Keras深度学习框架的预处理模型对输出图像进行预测，无需重新训练神经网络，</w:t>
      </w:r>
      <w:r w:rsidRPr="003452CC">
        <w:rPr>
          <w:rFonts w:hint="eastAsia"/>
        </w:rPr>
        <w:lastRenderedPageBreak/>
        <w:t>节约性能开支。Keras后端使用TensorFlow深度学习框架，TensorFlow为由C++编写的高性能深度学习框架，能够处理大型浮点运算。</w:t>
      </w:r>
    </w:p>
    <w:p w:rsidR="003452CC" w:rsidRPr="003452CC" w:rsidRDefault="003452CC" w:rsidP="003452CC">
      <w:pPr>
        <w:pStyle w:val="a5"/>
      </w:pPr>
    </w:p>
    <w:p w:rsidR="003452CC" w:rsidRPr="003452CC" w:rsidRDefault="003452CC" w:rsidP="003452CC">
      <w:pPr>
        <w:pStyle w:val="1"/>
      </w:pPr>
      <w:bookmarkStart w:id="27" w:name="_Toc513646990"/>
      <w:bookmarkStart w:id="28" w:name="_Toc513885813"/>
      <w:r w:rsidRPr="003452CC">
        <w:rPr>
          <w:rFonts w:hint="eastAsia"/>
        </w:rPr>
        <w:t>可行性分析</w:t>
      </w:r>
      <w:bookmarkEnd w:id="27"/>
      <w:bookmarkEnd w:id="28"/>
    </w:p>
    <w:p w:rsidR="003452CC" w:rsidRPr="003452CC" w:rsidRDefault="003452CC" w:rsidP="003452CC">
      <w:pPr>
        <w:pStyle w:val="2"/>
      </w:pPr>
      <w:bookmarkStart w:id="29" w:name="_Toc513646991"/>
      <w:bookmarkStart w:id="30" w:name="_Toc513885814"/>
      <w:r w:rsidRPr="003452CC">
        <w:rPr>
          <w:rFonts w:hint="eastAsia"/>
        </w:rPr>
        <w:t>理论可行性</w:t>
      </w:r>
      <w:bookmarkEnd w:id="29"/>
      <w:bookmarkEnd w:id="30"/>
    </w:p>
    <w:p w:rsidR="003452CC" w:rsidRPr="003452CC" w:rsidRDefault="003452CC" w:rsidP="003452CC">
      <w:pPr>
        <w:pStyle w:val="a5"/>
      </w:pPr>
      <w:r w:rsidRPr="003452CC">
        <w:rPr>
          <w:rFonts w:hint="eastAsia"/>
        </w:rPr>
        <w:t>现深度学习已经逐渐成熟，尤其是图像识别领域。深度学习图书近两年保持着高增长，相关书籍为深度学习相关方向的人提供技术支持。尤其是深度学习框架的诞生，使其深度学习逐渐简单化，使用方便，实现功能的代码量少。</w:t>
      </w:r>
    </w:p>
    <w:p w:rsidR="003452CC" w:rsidRPr="003452CC" w:rsidRDefault="003452CC" w:rsidP="003452CC">
      <w:pPr>
        <w:pStyle w:val="a5"/>
      </w:pPr>
      <w:r w:rsidRPr="003452CC">
        <w:rPr>
          <w:rFonts w:hint="eastAsia"/>
        </w:rPr>
        <w:t>深度学习下的卷积神经网络为图像识别领域的核心技术，犹如为图像识别领域量身定制的技术。卷积神经网络使其图像识别领域重要比赛ImageNet的图像识别准确率大幅度提升。2015年，微软的</w:t>
      </w:r>
      <w:proofErr w:type="spellStart"/>
      <w:r w:rsidRPr="003452CC">
        <w:rPr>
          <w:rFonts w:hint="eastAsia"/>
        </w:rPr>
        <w:t>ResNet</w:t>
      </w:r>
      <w:proofErr w:type="spellEnd"/>
      <w:r w:rsidRPr="003452CC">
        <w:rPr>
          <w:rFonts w:hint="eastAsia"/>
        </w:rPr>
        <w:t>成功训练了152层深的神经网络，获得2015年的ILSVRC比赛的冠军，top-5错误率降低至3.46%。由此可见，图像识别越来越依赖于卷积神经网络。</w:t>
      </w:r>
    </w:p>
    <w:p w:rsidR="003452CC" w:rsidRPr="003452CC" w:rsidRDefault="003452CC" w:rsidP="003452CC">
      <w:pPr>
        <w:pStyle w:val="a5"/>
      </w:pPr>
    </w:p>
    <w:p w:rsidR="003452CC" w:rsidRPr="003452CC" w:rsidRDefault="003452CC" w:rsidP="003452CC">
      <w:pPr>
        <w:pStyle w:val="2"/>
      </w:pPr>
      <w:bookmarkStart w:id="31" w:name="_Toc513646992"/>
      <w:bookmarkStart w:id="32" w:name="_Toc513885815"/>
      <w:r w:rsidRPr="003452CC">
        <w:rPr>
          <w:rFonts w:hint="eastAsia"/>
        </w:rPr>
        <w:t>技术可行性</w:t>
      </w:r>
      <w:bookmarkEnd w:id="31"/>
      <w:bookmarkEnd w:id="32"/>
    </w:p>
    <w:p w:rsidR="003452CC" w:rsidRPr="003452CC" w:rsidRDefault="003452CC" w:rsidP="003452CC">
      <w:pPr>
        <w:pStyle w:val="a5"/>
      </w:pPr>
      <w:r w:rsidRPr="003452CC">
        <w:rPr>
          <w:rFonts w:hint="eastAsia"/>
        </w:rPr>
        <w:t>以Keras为深度学习前端框架，TensorFlow为深度学习后端框架的图像识别系统现如今以应用广泛，可以以最少的代码开发出强大的深度学习系统。</w:t>
      </w:r>
    </w:p>
    <w:p w:rsidR="003452CC" w:rsidRPr="003452CC" w:rsidRDefault="003452CC" w:rsidP="003452CC">
      <w:pPr>
        <w:pStyle w:val="a5"/>
      </w:pPr>
      <w:r w:rsidRPr="003452CC">
        <w:rPr>
          <w:rFonts w:hint="eastAsia"/>
        </w:rPr>
        <w:t>HDF5存储功能支持线性代数中的矩阵和向量的存储，HDF5是特征数据库最好的选择，完整的保留了原数据格式和数据类型。HDF5使用文件存储，直接对文件进行操作，读取速度快，稳定性强。</w:t>
      </w:r>
    </w:p>
    <w:p w:rsidR="003452CC" w:rsidRPr="003452CC" w:rsidRDefault="003452CC" w:rsidP="003452CC">
      <w:pPr>
        <w:pStyle w:val="a5"/>
      </w:pPr>
      <w:r w:rsidRPr="003452CC">
        <w:rPr>
          <w:rFonts w:hint="eastAsia"/>
        </w:rPr>
        <w:t>Python作为一门高级解释型语言，适用于人工智能领域的开发，为该系统提供了重要的支持，减少了复杂的代码，支持使用大量的三方库，减少系统代码逻辑。</w:t>
      </w:r>
    </w:p>
    <w:p w:rsidR="003452CC" w:rsidRPr="003452CC" w:rsidRDefault="003452CC" w:rsidP="003452CC">
      <w:pPr>
        <w:pStyle w:val="a5"/>
      </w:pPr>
      <w:r w:rsidRPr="003452CC">
        <w:rPr>
          <w:rFonts w:hint="eastAsia"/>
        </w:rPr>
        <w:t>本次实验前，阅读了大量的文献和书籍，为实验提供技术储备。</w:t>
      </w:r>
    </w:p>
    <w:p w:rsidR="003452CC" w:rsidRPr="003452CC" w:rsidRDefault="003452CC" w:rsidP="003452CC">
      <w:pPr>
        <w:pStyle w:val="a5"/>
      </w:pPr>
    </w:p>
    <w:p w:rsidR="003452CC" w:rsidRPr="003452CC" w:rsidRDefault="003452CC" w:rsidP="003452CC">
      <w:pPr>
        <w:pStyle w:val="2"/>
      </w:pPr>
      <w:bookmarkStart w:id="33" w:name="_Toc513646993"/>
      <w:bookmarkStart w:id="34" w:name="_Toc513885816"/>
      <w:r w:rsidRPr="003452CC">
        <w:rPr>
          <w:rFonts w:hint="eastAsia"/>
        </w:rPr>
        <w:t>经济可行性</w:t>
      </w:r>
      <w:bookmarkEnd w:id="33"/>
      <w:bookmarkEnd w:id="34"/>
    </w:p>
    <w:p w:rsidR="003452CC" w:rsidRPr="003452CC" w:rsidRDefault="003452CC" w:rsidP="003452CC">
      <w:pPr>
        <w:pStyle w:val="a5"/>
      </w:pPr>
      <w:r w:rsidRPr="003452CC">
        <w:rPr>
          <w:rFonts w:hint="eastAsia"/>
        </w:rPr>
        <w:t>本系统在个人笔记本上进行开发，开发使用的软件无需付费，开发场地为学校社团，经济上成本几乎为零。</w:t>
      </w:r>
    </w:p>
    <w:p w:rsidR="003452CC" w:rsidRPr="003452CC" w:rsidRDefault="003452CC" w:rsidP="003452CC">
      <w:pPr>
        <w:pStyle w:val="a5"/>
      </w:pPr>
      <w:r w:rsidRPr="003452CC">
        <w:rPr>
          <w:rFonts w:hint="eastAsia"/>
        </w:rPr>
        <w:t>Keras和TensorFlow为免费软件，Python为开源软件，技术上遇到的问题不需要付费资讯，向导师提问或者在参考相关书籍和网络博文即可解决，技术上无经济支出。本系统为免费试用，代码开源、共享，为开源软件做出贡献。</w:t>
      </w:r>
    </w:p>
    <w:p w:rsidR="003452CC" w:rsidRPr="003452CC" w:rsidRDefault="003452CC" w:rsidP="003452CC">
      <w:pPr>
        <w:pStyle w:val="a5"/>
      </w:pPr>
    </w:p>
    <w:p w:rsidR="003452CC" w:rsidRPr="003452CC" w:rsidRDefault="003452CC" w:rsidP="003452CC">
      <w:pPr>
        <w:pStyle w:val="1"/>
      </w:pPr>
      <w:bookmarkStart w:id="35" w:name="_Toc513646994"/>
      <w:bookmarkStart w:id="36" w:name="_Toc513885817"/>
      <w:r w:rsidRPr="003452CC">
        <w:rPr>
          <w:rFonts w:hint="eastAsia"/>
        </w:rPr>
        <w:lastRenderedPageBreak/>
        <w:t>系统设计</w:t>
      </w:r>
      <w:bookmarkEnd w:id="35"/>
      <w:r w:rsidR="006241C6">
        <w:rPr>
          <w:rFonts w:hint="eastAsia"/>
        </w:rPr>
        <w:t>与实现</w:t>
      </w:r>
      <w:bookmarkEnd w:id="36"/>
    </w:p>
    <w:p w:rsidR="003452CC" w:rsidRPr="003452CC" w:rsidRDefault="003452CC" w:rsidP="003452CC">
      <w:pPr>
        <w:pStyle w:val="2"/>
      </w:pPr>
      <w:bookmarkStart w:id="37" w:name="_Toc513646995"/>
      <w:bookmarkStart w:id="38" w:name="_Toc513885818"/>
      <w:r w:rsidRPr="003452CC">
        <w:rPr>
          <w:rFonts w:hint="eastAsia"/>
        </w:rPr>
        <w:t>开发环境介绍</w:t>
      </w:r>
      <w:bookmarkEnd w:id="37"/>
      <w:bookmarkEnd w:id="38"/>
    </w:p>
    <w:p w:rsidR="003452CC" w:rsidRDefault="003452CC" w:rsidP="003452CC">
      <w:pPr>
        <w:pStyle w:val="a5"/>
      </w:pPr>
      <w:r w:rsidRPr="003452CC">
        <w:rPr>
          <w:rFonts w:hint="eastAsia"/>
        </w:rPr>
        <w:t>开发过程中，搭建开发环境是该系统开发的起步过程，同时标志着该实验开始的标志，是非常重要的一步，这一部分重点讲解如何配置开发使用的环境。</w:t>
      </w:r>
    </w:p>
    <w:p w:rsidR="000E1482" w:rsidRPr="003452CC" w:rsidRDefault="000E1482" w:rsidP="003452CC">
      <w:pPr>
        <w:pStyle w:val="a5"/>
      </w:pPr>
      <w:r>
        <w:rPr>
          <w:rFonts w:hint="eastAsia"/>
        </w:rPr>
        <w:t>本次操作系统</w:t>
      </w:r>
    </w:p>
    <w:p w:rsidR="003452CC" w:rsidRPr="003452CC" w:rsidRDefault="003452CC" w:rsidP="003452CC">
      <w:pPr>
        <w:pStyle w:val="a5"/>
      </w:pPr>
      <w:r w:rsidRPr="003452CC">
        <w:rPr>
          <w:rFonts w:hint="eastAsia"/>
        </w:rPr>
        <w:t>本次系统开发过程使用的开发环境如表4-1所示</w:t>
      </w:r>
      <w:r w:rsidR="00C75A26">
        <w:rPr>
          <w:rFonts w:hint="eastAsia"/>
        </w:rPr>
        <w:t>：</w:t>
      </w:r>
    </w:p>
    <w:p w:rsidR="003452CC" w:rsidRPr="003452CC" w:rsidRDefault="003452CC" w:rsidP="003452CC">
      <w:pPr>
        <w:pStyle w:val="a5"/>
      </w:pPr>
    </w:p>
    <w:p w:rsidR="003452CC" w:rsidRPr="003452CC" w:rsidRDefault="003452CC" w:rsidP="003452CC">
      <w:pPr>
        <w:pStyle w:val="afff1"/>
      </w:pPr>
      <w:r w:rsidRPr="003452CC">
        <w:rPr>
          <w:rFonts w:hint="eastAsia"/>
        </w:rPr>
        <w:t>表4-1 开发环境表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01"/>
        <w:gridCol w:w="7369"/>
      </w:tblGrid>
      <w:tr w:rsidR="00630DB4" w:rsidRPr="00630DB4" w:rsidTr="00630DB4">
        <w:trPr>
          <w:tblHeader/>
          <w:jc w:val="center"/>
        </w:trPr>
        <w:tc>
          <w:tcPr>
            <w:tcW w:w="1701" w:type="dxa"/>
            <w:vMerge w:val="restart"/>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开发环境</w:t>
            </w:r>
          </w:p>
        </w:tc>
        <w:tc>
          <w:tcPr>
            <w:tcW w:w="7369"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操作系统：Microsoft windows 10 enterprise 64Bit</w:t>
            </w:r>
          </w:p>
          <w:p w:rsidR="003452CC" w:rsidRPr="003452CC" w:rsidRDefault="003452CC" w:rsidP="00630DB4">
            <w:pPr>
              <w:pStyle w:val="affc"/>
            </w:pPr>
          </w:p>
        </w:tc>
      </w:tr>
      <w:tr w:rsidR="00630DB4" w:rsidRPr="00630DB4" w:rsidTr="00630DB4">
        <w:trPr>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7369"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编程语言：Python for Windows 3.6.4 64Bit</w:t>
            </w:r>
          </w:p>
          <w:p w:rsidR="003452CC" w:rsidRPr="003452CC" w:rsidRDefault="003452CC" w:rsidP="00630DB4">
            <w:pPr>
              <w:pStyle w:val="affc"/>
            </w:pPr>
          </w:p>
        </w:tc>
      </w:tr>
      <w:tr w:rsidR="00630DB4" w:rsidRPr="00630DB4" w:rsidTr="00630DB4">
        <w:trPr>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7369"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开发IDE： PyCharm 2018.1 professional</w:t>
            </w:r>
            <w:r w:rsidRPr="003452CC">
              <w:t> </w:t>
            </w:r>
            <w:r w:rsidRPr="003452CC">
              <w:rPr>
                <w:rFonts w:hint="eastAsia"/>
              </w:rPr>
              <w:t>edition 64Bit</w:t>
            </w:r>
          </w:p>
          <w:p w:rsidR="003452CC" w:rsidRPr="003452CC" w:rsidRDefault="003452CC" w:rsidP="00630DB4">
            <w:pPr>
              <w:pStyle w:val="affc"/>
            </w:pPr>
          </w:p>
        </w:tc>
      </w:tr>
      <w:tr w:rsidR="00630DB4" w:rsidRPr="00630DB4" w:rsidTr="00630DB4">
        <w:trPr>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7369"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三方库： Numpy、HDF5、Matplotlib、Argparse、Keras、PIL、OpenCV2、TensorFlow、Time</w:t>
            </w:r>
          </w:p>
        </w:tc>
      </w:tr>
    </w:tbl>
    <w:p w:rsidR="003452CC" w:rsidRPr="003452CC" w:rsidRDefault="003452CC" w:rsidP="003452CC">
      <w:pPr>
        <w:pStyle w:val="a5"/>
      </w:pPr>
    </w:p>
    <w:p w:rsidR="003452CC" w:rsidRPr="003452CC" w:rsidRDefault="003452CC" w:rsidP="003452CC">
      <w:pPr>
        <w:pStyle w:val="2"/>
      </w:pPr>
      <w:bookmarkStart w:id="39" w:name="_Toc513646996"/>
      <w:bookmarkStart w:id="40" w:name="_Toc513885819"/>
      <w:r w:rsidRPr="003452CC">
        <w:rPr>
          <w:rFonts w:hint="eastAsia"/>
        </w:rPr>
        <w:t>系统总体设计</w:t>
      </w:r>
      <w:bookmarkEnd w:id="39"/>
      <w:bookmarkEnd w:id="40"/>
    </w:p>
    <w:p w:rsidR="001E6669" w:rsidRDefault="003452CC" w:rsidP="003452CC">
      <w:pPr>
        <w:pStyle w:val="a5"/>
      </w:pPr>
      <w:r w:rsidRPr="003452CC">
        <w:rPr>
          <w:rFonts w:hint="eastAsia"/>
        </w:rPr>
        <w:t>系统设计为三大功能模块</w:t>
      </w:r>
      <w:r w:rsidR="001E6669">
        <w:rPr>
          <w:rFonts w:hint="eastAsia"/>
        </w:rPr>
        <w:t>：</w:t>
      </w:r>
    </w:p>
    <w:p w:rsidR="001E6669" w:rsidRDefault="001E6669" w:rsidP="003452CC">
      <w:pPr>
        <w:pStyle w:val="a5"/>
      </w:pPr>
      <w:r>
        <w:t>1</w:t>
      </w:r>
      <w:r>
        <w:rPr>
          <w:rFonts w:hint="eastAsia"/>
        </w:rPr>
        <w:t>、</w:t>
      </w:r>
      <w:r w:rsidR="003452CC" w:rsidRPr="003452CC">
        <w:rPr>
          <w:rFonts w:hint="eastAsia"/>
        </w:rPr>
        <w:t>图像特征提取</w:t>
      </w:r>
      <w:r w:rsidR="00A15C1A">
        <w:rPr>
          <w:rFonts w:hint="eastAsia"/>
        </w:rPr>
        <w:t>模块</w:t>
      </w:r>
    </w:p>
    <w:p w:rsidR="001E6669" w:rsidRDefault="001E6669" w:rsidP="003452CC">
      <w:pPr>
        <w:pStyle w:val="a5"/>
      </w:pPr>
      <w:r>
        <w:rPr>
          <w:rFonts w:hint="eastAsia"/>
        </w:rPr>
        <w:t>2、</w:t>
      </w:r>
      <w:r w:rsidR="00A15C1A">
        <w:rPr>
          <w:rFonts w:hint="eastAsia"/>
        </w:rPr>
        <w:t>图像</w:t>
      </w:r>
      <w:r w:rsidR="003452CC" w:rsidRPr="003452CC">
        <w:rPr>
          <w:rFonts w:hint="eastAsia"/>
        </w:rPr>
        <w:t>特征数据库</w:t>
      </w:r>
      <w:r w:rsidR="00A15C1A">
        <w:rPr>
          <w:rFonts w:hint="eastAsia"/>
        </w:rPr>
        <w:t>模块</w:t>
      </w:r>
    </w:p>
    <w:p w:rsidR="001E6669" w:rsidRDefault="001E6669" w:rsidP="003452CC">
      <w:pPr>
        <w:pStyle w:val="a5"/>
      </w:pPr>
      <w:r>
        <w:rPr>
          <w:rFonts w:hint="eastAsia"/>
        </w:rPr>
        <w:t>3、</w:t>
      </w:r>
      <w:r w:rsidR="00A15C1A">
        <w:rPr>
          <w:rFonts w:hint="eastAsia"/>
        </w:rPr>
        <w:t>图像</w:t>
      </w:r>
      <w:r w:rsidR="003452CC" w:rsidRPr="003452CC">
        <w:rPr>
          <w:rFonts w:hint="eastAsia"/>
        </w:rPr>
        <w:t>特征检索</w:t>
      </w:r>
      <w:r w:rsidR="00A15C1A">
        <w:rPr>
          <w:rFonts w:hint="eastAsia"/>
        </w:rPr>
        <w:t>模块</w:t>
      </w:r>
    </w:p>
    <w:p w:rsidR="003452CC" w:rsidRPr="003452CC" w:rsidRDefault="001E6669" w:rsidP="003452CC">
      <w:pPr>
        <w:pStyle w:val="a5"/>
      </w:pPr>
      <w:r>
        <w:rPr>
          <w:rFonts w:hint="eastAsia"/>
        </w:rPr>
        <w:t>系统流程为，</w:t>
      </w:r>
      <w:r w:rsidR="003452CC" w:rsidRPr="003452CC">
        <w:rPr>
          <w:rFonts w:hint="eastAsia"/>
        </w:rPr>
        <w:t>系统接收到的原始图像经过图像特征提取模块时，进行图像预处理，然后提取特征值，最后进行特征值归一化处理。经过图像特征提模块得到的最终特征值，才能应用于特征数据库或者特征检索。</w:t>
      </w:r>
    </w:p>
    <w:p w:rsidR="003452CC" w:rsidRPr="003452CC" w:rsidRDefault="003452CC" w:rsidP="003452CC">
      <w:pPr>
        <w:pStyle w:val="a5"/>
      </w:pPr>
      <w:r w:rsidRPr="003452CC">
        <w:rPr>
          <w:rFonts w:hint="eastAsia"/>
        </w:rPr>
        <w:t>如果应用在特征数据库需要提供图像特征值和图像位置信息，才能录入数据库。录入数据库是需要将图像特征值和图像名称建立索引，最后存入特征数据库，写入数据库文件。</w:t>
      </w:r>
    </w:p>
    <w:p w:rsidR="003452CC" w:rsidRPr="003452CC" w:rsidRDefault="003452CC" w:rsidP="003452CC">
      <w:pPr>
        <w:pStyle w:val="a5"/>
      </w:pPr>
      <w:r w:rsidRPr="003452CC">
        <w:rPr>
          <w:rFonts w:hint="eastAsia"/>
        </w:rPr>
        <w:t>如果应用在检索系统，则需要读取特征数据库中的所有信息，将读取的信息和图像特征值进行匹配。然后排序，按照相似度从高到低排序，生成排序列表，最后输出检索结果图像名称，再根据图像名称查得图像信息。</w:t>
      </w:r>
    </w:p>
    <w:p w:rsidR="000E1482" w:rsidRPr="003452CC" w:rsidRDefault="003452CC" w:rsidP="000E1482">
      <w:pPr>
        <w:pStyle w:val="a5"/>
      </w:pPr>
      <w:r w:rsidRPr="003452CC">
        <w:rPr>
          <w:rFonts w:hint="eastAsia"/>
        </w:rPr>
        <w:t>系统架构流程图如下图4</w:t>
      </w:r>
      <w:r w:rsidR="006241C6">
        <w:t>-</w:t>
      </w:r>
      <w:r w:rsidRPr="003452CC">
        <w:rPr>
          <w:rFonts w:hint="eastAsia"/>
        </w:rPr>
        <w:t>1所示</w:t>
      </w:r>
      <w:r w:rsidR="00C75A26">
        <w:rPr>
          <w:rFonts w:hint="eastAsia"/>
        </w:rPr>
        <w:t>：</w:t>
      </w:r>
    </w:p>
    <w:p w:rsidR="003452CC" w:rsidRPr="003452CC" w:rsidRDefault="00454479" w:rsidP="003452CC">
      <w:pPr>
        <w:pStyle w:val="afff2"/>
      </w:pPr>
      <w:r>
        <w:rPr>
          <w:noProof/>
        </w:rPr>
        <w:lastRenderedPageBreak/>
        <w:drawing>
          <wp:inline distT="0" distB="0" distL="0" distR="0">
            <wp:extent cx="3648075" cy="530925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5637" cy="5334809"/>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图4</w:t>
      </w:r>
      <w:r w:rsidR="006241C6">
        <w:t>-</w:t>
      </w:r>
      <w:r w:rsidRPr="003452CC">
        <w:rPr>
          <w:rFonts w:hint="eastAsia"/>
        </w:rPr>
        <w:t>1 系统总体流程图</w:t>
      </w:r>
    </w:p>
    <w:p w:rsidR="003452CC" w:rsidRPr="003452CC" w:rsidRDefault="00F61E68" w:rsidP="003452CC">
      <w:pPr>
        <w:pStyle w:val="a5"/>
      </w:pPr>
      <w:r>
        <w:rPr>
          <w:rFonts w:hint="eastAsia"/>
        </w:rPr>
        <w:t>根据系统总体架构流程图4-</w:t>
      </w:r>
      <w:r>
        <w:t>1</w:t>
      </w:r>
      <w:r>
        <w:rPr>
          <w:rFonts w:hint="eastAsia"/>
        </w:rPr>
        <w:t>，设计</w:t>
      </w:r>
      <w:r w:rsidR="00476E8C">
        <w:rPr>
          <w:rFonts w:hint="eastAsia"/>
        </w:rPr>
        <w:t>系统目录结构</w:t>
      </w:r>
      <w:r>
        <w:rPr>
          <w:rFonts w:hint="eastAsia"/>
        </w:rPr>
        <w:t>。</w:t>
      </w:r>
      <w:r w:rsidRPr="00F61E68">
        <w:rPr>
          <w:rFonts w:hint="eastAsia"/>
        </w:rPr>
        <w:t>系统目录结构</w:t>
      </w:r>
      <w:r w:rsidR="00476E8C">
        <w:rPr>
          <w:rFonts w:hint="eastAsia"/>
        </w:rPr>
        <w:t>为，</w:t>
      </w:r>
      <w:r w:rsidR="003452CC" w:rsidRPr="003452CC">
        <w:rPr>
          <w:rFonts w:hint="eastAsia"/>
        </w:rPr>
        <w:t>根目录下存在三个子目录，特征数据库目录、系统日志目录、测试图像目录。其余的为相关系统程序，主要程序有特征提取程序、特征数据库程序、特征检索程序</w:t>
      </w:r>
      <w:r w:rsidR="00476E8C">
        <w:rPr>
          <w:rFonts w:hint="eastAsia"/>
        </w:rPr>
        <w:t>,</w:t>
      </w:r>
      <w:r w:rsidR="003452CC" w:rsidRPr="003452CC">
        <w:rPr>
          <w:rFonts w:hint="eastAsia"/>
        </w:rPr>
        <w:t>最后为系统所需要的基础库程序</w:t>
      </w:r>
      <w:r w:rsidR="00476E8C">
        <w:rPr>
          <w:rFonts w:hint="eastAsia"/>
        </w:rPr>
        <w:t>.</w:t>
      </w:r>
      <w:r w:rsidR="003452CC" w:rsidRPr="003452CC">
        <w:rPr>
          <w:rFonts w:hint="eastAsia"/>
        </w:rPr>
        <w:t>基础库程序提供系统最基本的数据处理功能，如带路径的文件名去除其路径，文件名去除文件类型后缀，文件名添加类型后缀等等功能。</w:t>
      </w:r>
    </w:p>
    <w:p w:rsidR="003452CC" w:rsidRPr="003452CC" w:rsidRDefault="003452CC" w:rsidP="003452CC">
      <w:pPr>
        <w:pStyle w:val="a5"/>
      </w:pPr>
      <w:r w:rsidRPr="003452CC">
        <w:rPr>
          <w:rFonts w:hint="eastAsia"/>
        </w:rPr>
        <w:t>特征数据库目录中的imageCNNAll.h5文件为特征数据库文件，内部存储了所有图像训练集图像的特征向量和图像名称。</w:t>
      </w:r>
    </w:p>
    <w:p w:rsidR="003452CC" w:rsidRDefault="003452CC" w:rsidP="003452CC">
      <w:pPr>
        <w:pStyle w:val="a5"/>
      </w:pPr>
      <w:r w:rsidRPr="003452CC">
        <w:rPr>
          <w:rFonts w:hint="eastAsia"/>
        </w:rPr>
        <w:t>日志目录中的image_link_info.txt文件为图像训练数据集的图像名称和图像对应的位置信息。</w:t>
      </w:r>
    </w:p>
    <w:p w:rsidR="00476E8C" w:rsidRDefault="00D05C87" w:rsidP="003452CC">
      <w:pPr>
        <w:pStyle w:val="a5"/>
      </w:pPr>
      <w:r>
        <w:rPr>
          <w:rFonts w:hint="eastAsia"/>
        </w:rPr>
        <w:t>一级目录中的</w:t>
      </w:r>
      <w:proofErr w:type="spellStart"/>
      <w:r w:rsidRPr="003452CC">
        <w:rPr>
          <w:rFonts w:hint="eastAsia"/>
        </w:rPr>
        <w:t>imagetest</w:t>
      </w:r>
      <w:proofErr w:type="spellEnd"/>
      <w:r>
        <w:rPr>
          <w:rFonts w:hint="eastAsia"/>
        </w:rPr>
        <w:t>目录为系统测试图像所在目录，提供</w:t>
      </w:r>
      <w:r w:rsidR="002C3D92">
        <w:rPr>
          <w:rFonts w:hint="eastAsia"/>
        </w:rPr>
        <w:t>测试图像</w:t>
      </w:r>
      <w:r>
        <w:rPr>
          <w:rFonts w:hint="eastAsia"/>
        </w:rPr>
        <w:t>给本系统进行相关测试。</w:t>
      </w:r>
    </w:p>
    <w:p w:rsidR="00476E8C" w:rsidRDefault="00476E8C" w:rsidP="00476E8C">
      <w:pPr>
        <w:pStyle w:val="a5"/>
      </w:pPr>
      <w:r w:rsidRPr="003452CC">
        <w:rPr>
          <w:rFonts w:hint="eastAsia"/>
        </w:rPr>
        <w:t>系统目录结构如表4-2所示</w:t>
      </w:r>
      <w:r>
        <w:rPr>
          <w:rFonts w:hint="eastAsia"/>
        </w:rPr>
        <w:t>:</w:t>
      </w:r>
    </w:p>
    <w:p w:rsidR="00F61E68" w:rsidRPr="003452CC" w:rsidRDefault="00F61E68" w:rsidP="00476E8C">
      <w:pPr>
        <w:pStyle w:val="a5"/>
      </w:pPr>
    </w:p>
    <w:p w:rsidR="003452CC" w:rsidRPr="003452CC" w:rsidRDefault="003452CC" w:rsidP="003452CC">
      <w:pPr>
        <w:pStyle w:val="afff1"/>
      </w:pPr>
      <w:r w:rsidRPr="003452CC">
        <w:rPr>
          <w:rFonts w:hint="eastAsia"/>
        </w:rPr>
        <w:t>表4-2 系统目录结构图</w:t>
      </w:r>
    </w:p>
    <w:tbl>
      <w:tblPr>
        <w:tblW w:w="9250"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83"/>
        <w:gridCol w:w="3083"/>
        <w:gridCol w:w="3084"/>
      </w:tblGrid>
      <w:tr w:rsidR="00630DB4" w:rsidRPr="00630DB4" w:rsidTr="00630DB4">
        <w:trPr>
          <w:trHeight w:val="235"/>
          <w:tblHeader/>
          <w:jc w:val="center"/>
        </w:trPr>
        <w:tc>
          <w:tcPr>
            <w:tcW w:w="3083"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lastRenderedPageBreak/>
              <w:t>根目录</w:t>
            </w: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一级目录</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b"/>
            </w:pPr>
            <w:r w:rsidRPr="003452CC">
              <w:rPr>
                <w:rFonts w:hint="eastAsia"/>
              </w:rPr>
              <w:t>二级目录</w:t>
            </w:r>
          </w:p>
        </w:tc>
      </w:tr>
      <w:tr w:rsidR="00630DB4" w:rsidRPr="00630DB4" w:rsidTr="00630DB4">
        <w:trPr>
          <w:trHeight w:val="327"/>
          <w:tblHeader/>
          <w:jc w:val="center"/>
        </w:trPr>
        <w:tc>
          <w:tcPr>
            <w:tcW w:w="3083" w:type="dxa"/>
            <w:vMerge w:val="restart"/>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imageSearch/</w:t>
            </w: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base.py</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无</w:t>
            </w:r>
          </w:p>
        </w:tc>
      </w:tr>
      <w:tr w:rsidR="00630DB4" w:rsidRPr="00630DB4" w:rsidTr="00630DB4">
        <w:trPr>
          <w:trHeight w:val="353"/>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feature_extraction.py</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无</w:t>
            </w:r>
          </w:p>
        </w:tc>
      </w:tr>
      <w:tr w:rsidR="00630DB4" w:rsidRPr="00630DB4" w:rsidTr="00630DB4">
        <w:trPr>
          <w:trHeight w:val="353"/>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imageQuery.py</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无</w:t>
            </w:r>
          </w:p>
        </w:tc>
      </w:tr>
      <w:tr w:rsidR="00630DB4" w:rsidRPr="00630DB4" w:rsidTr="00630DB4">
        <w:trPr>
          <w:trHeight w:val="340"/>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feat2file.py</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无</w:t>
            </w:r>
          </w:p>
        </w:tc>
      </w:tr>
      <w:tr w:rsidR="00630DB4" w:rsidRPr="00630DB4" w:rsidTr="00630DB4">
        <w:trPr>
          <w:trHeight w:val="1034"/>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models/</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image_Feature_Test.h5</w:t>
            </w:r>
          </w:p>
          <w:p w:rsidR="003452CC" w:rsidRPr="003452CC" w:rsidRDefault="003452CC" w:rsidP="00630DB4">
            <w:pPr>
              <w:pStyle w:val="affc"/>
            </w:pPr>
            <w:r w:rsidRPr="003452CC">
              <w:rPr>
                <w:rFonts w:hint="eastAsia"/>
              </w:rPr>
              <w:t>imageCNNAll.h5</w:t>
            </w:r>
          </w:p>
        </w:tc>
      </w:tr>
      <w:tr w:rsidR="00630DB4" w:rsidRPr="00630DB4" w:rsidTr="00630DB4">
        <w:trPr>
          <w:trHeight w:val="1020"/>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log/</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image2info.txt</w:t>
            </w:r>
          </w:p>
          <w:p w:rsidR="003452CC" w:rsidRPr="003452CC" w:rsidRDefault="003452CC" w:rsidP="00630DB4">
            <w:pPr>
              <w:pStyle w:val="affc"/>
            </w:pPr>
            <w:r w:rsidRPr="003452CC">
              <w:rPr>
                <w:rFonts w:hint="eastAsia"/>
              </w:rPr>
              <w:t>image_link_info.txt</w:t>
            </w:r>
          </w:p>
        </w:tc>
      </w:tr>
      <w:tr w:rsidR="00630DB4" w:rsidRPr="00630DB4" w:rsidTr="00630DB4">
        <w:trPr>
          <w:trHeight w:val="1020"/>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308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proofErr w:type="spellStart"/>
            <w:r w:rsidRPr="003452CC">
              <w:rPr>
                <w:rFonts w:hint="eastAsia"/>
              </w:rPr>
              <w:t>imagetest</w:t>
            </w:r>
            <w:proofErr w:type="spellEnd"/>
            <w:r w:rsidRPr="003452CC">
              <w:rPr>
                <w:rFonts w:hint="eastAsia"/>
              </w:rPr>
              <w:t>/</w:t>
            </w:r>
          </w:p>
        </w:tc>
        <w:tc>
          <w:tcPr>
            <w:tcW w:w="308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19700102125648863.JPEG</w:t>
            </w:r>
          </w:p>
          <w:p w:rsidR="003452CC" w:rsidRPr="003452CC" w:rsidRDefault="003452CC" w:rsidP="00630DB4">
            <w:pPr>
              <w:pStyle w:val="affc"/>
            </w:pPr>
            <w:r w:rsidRPr="003452CC">
              <w:rPr>
                <w:rFonts w:hint="eastAsia"/>
              </w:rPr>
              <w:t>19700102133705216.JPEG</w:t>
            </w:r>
          </w:p>
          <w:p w:rsidR="003452CC" w:rsidRPr="003452CC" w:rsidRDefault="003452CC" w:rsidP="00630DB4">
            <w:pPr>
              <w:pStyle w:val="affc"/>
            </w:pPr>
            <w:r w:rsidRPr="003452CC">
              <w:rPr>
                <w:rFonts w:hint="eastAsia"/>
              </w:rPr>
              <w:t>19700102134147686.JPEG</w:t>
            </w:r>
          </w:p>
        </w:tc>
      </w:tr>
    </w:tbl>
    <w:p w:rsidR="003452CC" w:rsidRPr="003452CC" w:rsidRDefault="003452CC" w:rsidP="003452CC">
      <w:pPr>
        <w:pStyle w:val="a5"/>
      </w:pPr>
    </w:p>
    <w:p w:rsidR="003452CC" w:rsidRPr="003452CC" w:rsidRDefault="003452CC" w:rsidP="003452CC">
      <w:pPr>
        <w:pStyle w:val="2"/>
      </w:pPr>
      <w:bookmarkStart w:id="41" w:name="_Toc513646997"/>
      <w:bookmarkStart w:id="42" w:name="_Toc513885820"/>
      <w:r w:rsidRPr="003452CC">
        <w:rPr>
          <w:rFonts w:hint="eastAsia"/>
        </w:rPr>
        <w:t>特征提取模块</w:t>
      </w:r>
      <w:bookmarkEnd w:id="41"/>
      <w:bookmarkEnd w:id="42"/>
    </w:p>
    <w:p w:rsidR="003452CC" w:rsidRPr="003452CC" w:rsidRDefault="003452CC" w:rsidP="003452CC">
      <w:pPr>
        <w:pStyle w:val="a5"/>
      </w:pPr>
      <w:r w:rsidRPr="003452CC">
        <w:rPr>
          <w:rFonts w:hint="eastAsia"/>
        </w:rPr>
        <w:t>如章节1.3所述，本文通过基于深度学习实现位置识别。特征提取是本系统最重要的模块，特征提取的方法使用深度学习的卷积神经网络方法。卷积神经网络有许多预训练模型，如Xception、VGG16、VGG19、ResNet50、InceptionV3、IncetionResNetV2、MobileNet等等预先定义好的卷积神经网络模型。而这些模型很容易的使用，预训练模型中的超参已经被调至较优状态，无需干预，只需直接利用即可。</w:t>
      </w:r>
    </w:p>
    <w:p w:rsidR="003452CC" w:rsidRPr="003452CC" w:rsidRDefault="003452CC" w:rsidP="003452CC">
      <w:pPr>
        <w:pStyle w:val="a5"/>
      </w:pPr>
      <w:r w:rsidRPr="003452CC">
        <w:rPr>
          <w:rFonts w:hint="eastAsia"/>
        </w:rPr>
        <w:t>以下为Keras框架提供的预训练模型表，其中详细的列举各种预训练模型的常见参数。</w:t>
      </w:r>
    </w:p>
    <w:p w:rsidR="003452CC" w:rsidRPr="003452CC" w:rsidRDefault="003452CC" w:rsidP="003452CC">
      <w:pPr>
        <w:pStyle w:val="afff1"/>
      </w:pPr>
      <w:r w:rsidRPr="003452CC">
        <w:rPr>
          <w:rFonts w:hint="eastAsia"/>
        </w:rPr>
        <w:t>表4-3 Keras预训练模型性能表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897"/>
        <w:gridCol w:w="1456"/>
        <w:gridCol w:w="1427"/>
        <w:gridCol w:w="1427"/>
        <w:gridCol w:w="1407"/>
        <w:gridCol w:w="1456"/>
      </w:tblGrid>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b"/>
            </w:pPr>
            <w:r w:rsidRPr="003452CC">
              <w:rPr>
                <w:rFonts w:hint="eastAsia"/>
              </w:rPr>
              <w:t>模型</w:t>
            </w:r>
          </w:p>
          <w:p w:rsidR="003452CC" w:rsidRPr="003452CC" w:rsidRDefault="003452CC" w:rsidP="00630DB4">
            <w:pPr>
              <w:pStyle w:val="affb"/>
            </w:pPr>
          </w:p>
        </w:tc>
        <w:tc>
          <w:tcPr>
            <w:tcW w:w="145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大小</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tcPr>
          <w:p w:rsidR="003452CC" w:rsidRPr="003452CC" w:rsidRDefault="003452CC" w:rsidP="00630DB4">
            <w:pPr>
              <w:pStyle w:val="affb"/>
            </w:pPr>
            <w:r w:rsidRPr="003452CC">
              <w:rPr>
                <w:rFonts w:hint="eastAsia"/>
              </w:rPr>
              <w:t>Top1准确率</w:t>
            </w:r>
          </w:p>
          <w:p w:rsidR="003452CC" w:rsidRPr="003452CC" w:rsidRDefault="003452CC" w:rsidP="00630DB4">
            <w:pPr>
              <w:pStyle w:val="affb"/>
            </w:pP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tcPr>
          <w:p w:rsidR="003452CC" w:rsidRPr="003452CC" w:rsidRDefault="003452CC" w:rsidP="00630DB4">
            <w:pPr>
              <w:pStyle w:val="affb"/>
            </w:pPr>
            <w:r w:rsidRPr="003452CC">
              <w:rPr>
                <w:rFonts w:hint="eastAsia"/>
              </w:rPr>
              <w:t>Top5准确率</w:t>
            </w:r>
          </w:p>
          <w:p w:rsidR="003452CC" w:rsidRPr="003452CC" w:rsidRDefault="003452CC" w:rsidP="00630DB4">
            <w:pPr>
              <w:pStyle w:val="affb"/>
            </w:pP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rsidR="003452CC" w:rsidRPr="003452CC" w:rsidRDefault="003452CC" w:rsidP="00630DB4">
            <w:pPr>
              <w:pStyle w:val="affb"/>
            </w:pPr>
            <w:r w:rsidRPr="003452CC">
              <w:rPr>
                <w:rFonts w:hint="eastAsia"/>
              </w:rPr>
              <w:t>参数数目</w:t>
            </w:r>
          </w:p>
          <w:p w:rsidR="003452CC" w:rsidRPr="003452CC" w:rsidRDefault="003452CC" w:rsidP="00630DB4">
            <w:pPr>
              <w:pStyle w:val="affb"/>
            </w:pPr>
          </w:p>
        </w:tc>
        <w:tc>
          <w:tcPr>
            <w:tcW w:w="1456"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b"/>
            </w:pPr>
            <w:r w:rsidRPr="003452CC">
              <w:rPr>
                <w:rFonts w:hint="eastAsia"/>
              </w:rPr>
              <w:t>深度</w:t>
            </w:r>
          </w:p>
        </w:tc>
      </w:tr>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vAlign w:val="center"/>
          </w:tcPr>
          <w:p w:rsidR="003452CC" w:rsidRPr="003452CC" w:rsidRDefault="003452CC" w:rsidP="00630DB4">
            <w:pPr>
              <w:pStyle w:val="affc"/>
            </w:pPr>
            <w:r w:rsidRPr="003452CC">
              <w:rPr>
                <w:rFonts w:hint="eastAsia"/>
              </w:rPr>
              <w:t>Xception</w:t>
            </w:r>
          </w:p>
          <w:p w:rsidR="003452CC" w:rsidRPr="003452CC" w:rsidRDefault="003452CC" w:rsidP="00630DB4">
            <w:pPr>
              <w:pStyle w:val="affc"/>
            </w:pP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88MB</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0.790</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0.945</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22,910,480</w:t>
            </w:r>
          </w:p>
        </w:tc>
        <w:tc>
          <w:tcPr>
            <w:tcW w:w="1456" w:type="dxa"/>
            <w:tcBorders>
              <w:top w:val="single" w:sz="4" w:space="0" w:color="auto"/>
              <w:left w:val="single" w:sz="4" w:space="0" w:color="auto"/>
              <w:bottom w:val="single" w:sz="4" w:space="0" w:color="auto"/>
              <w:right w:val="nil"/>
            </w:tcBorders>
            <w:shd w:val="clear" w:color="auto" w:fill="auto"/>
            <w:vAlign w:val="center"/>
            <w:hideMark/>
          </w:tcPr>
          <w:p w:rsidR="003452CC" w:rsidRPr="003452CC" w:rsidRDefault="003452CC" w:rsidP="00630DB4">
            <w:pPr>
              <w:pStyle w:val="affc"/>
            </w:pPr>
            <w:r w:rsidRPr="003452CC">
              <w:rPr>
                <w:rFonts w:hint="eastAsia"/>
              </w:rPr>
              <w:t>126</w:t>
            </w:r>
          </w:p>
        </w:tc>
      </w:tr>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vAlign w:val="center"/>
          </w:tcPr>
          <w:p w:rsidR="003452CC" w:rsidRPr="003452CC" w:rsidRDefault="003452CC" w:rsidP="00630DB4">
            <w:pPr>
              <w:pStyle w:val="affc"/>
            </w:pPr>
            <w:r w:rsidRPr="003452CC">
              <w:rPr>
                <w:rFonts w:hint="eastAsia"/>
              </w:rPr>
              <w:t>VGG16</w:t>
            </w:r>
          </w:p>
          <w:p w:rsidR="003452CC" w:rsidRPr="003452CC" w:rsidRDefault="003452CC" w:rsidP="00630DB4">
            <w:pPr>
              <w:pStyle w:val="affc"/>
            </w:pP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528MB</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0.715</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0.901</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138,357,544</w:t>
            </w:r>
          </w:p>
        </w:tc>
        <w:tc>
          <w:tcPr>
            <w:tcW w:w="1456" w:type="dxa"/>
            <w:tcBorders>
              <w:top w:val="single" w:sz="4" w:space="0" w:color="auto"/>
              <w:left w:val="single" w:sz="4" w:space="0" w:color="auto"/>
              <w:bottom w:val="single" w:sz="4" w:space="0" w:color="auto"/>
              <w:right w:val="nil"/>
            </w:tcBorders>
            <w:shd w:val="clear" w:color="auto" w:fill="auto"/>
            <w:vAlign w:val="center"/>
            <w:hideMark/>
          </w:tcPr>
          <w:p w:rsidR="003452CC" w:rsidRPr="003452CC" w:rsidRDefault="003452CC" w:rsidP="00630DB4">
            <w:pPr>
              <w:pStyle w:val="affc"/>
            </w:pPr>
            <w:r w:rsidRPr="003452CC">
              <w:rPr>
                <w:rFonts w:hint="eastAsia"/>
              </w:rPr>
              <w:t>23</w:t>
            </w:r>
          </w:p>
        </w:tc>
      </w:tr>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vAlign w:val="center"/>
          </w:tcPr>
          <w:p w:rsidR="003452CC" w:rsidRPr="003452CC" w:rsidRDefault="003452CC" w:rsidP="00630DB4">
            <w:pPr>
              <w:pStyle w:val="affc"/>
            </w:pPr>
            <w:r w:rsidRPr="003452CC">
              <w:rPr>
                <w:rFonts w:hint="eastAsia"/>
              </w:rPr>
              <w:t>VGG19</w:t>
            </w:r>
          </w:p>
          <w:p w:rsidR="003452CC" w:rsidRPr="003452CC" w:rsidRDefault="003452CC" w:rsidP="00630DB4">
            <w:pPr>
              <w:pStyle w:val="affc"/>
            </w:pP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549MB</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0.727</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0.910</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143,667,240</w:t>
            </w:r>
          </w:p>
        </w:tc>
        <w:tc>
          <w:tcPr>
            <w:tcW w:w="1456" w:type="dxa"/>
            <w:tcBorders>
              <w:top w:val="single" w:sz="4" w:space="0" w:color="auto"/>
              <w:left w:val="single" w:sz="4" w:space="0" w:color="auto"/>
              <w:bottom w:val="single" w:sz="4" w:space="0" w:color="auto"/>
              <w:right w:val="nil"/>
            </w:tcBorders>
            <w:shd w:val="clear" w:color="auto" w:fill="auto"/>
            <w:vAlign w:val="center"/>
            <w:hideMark/>
          </w:tcPr>
          <w:p w:rsidR="003452CC" w:rsidRPr="003452CC" w:rsidRDefault="003452CC" w:rsidP="00630DB4">
            <w:pPr>
              <w:pStyle w:val="affc"/>
            </w:pPr>
            <w:r w:rsidRPr="003452CC">
              <w:rPr>
                <w:rFonts w:hint="eastAsia"/>
              </w:rPr>
              <w:t>26</w:t>
            </w:r>
          </w:p>
        </w:tc>
      </w:tr>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vAlign w:val="center"/>
          </w:tcPr>
          <w:p w:rsidR="003452CC" w:rsidRPr="003452CC" w:rsidRDefault="003452CC" w:rsidP="00630DB4">
            <w:pPr>
              <w:pStyle w:val="affc"/>
            </w:pPr>
            <w:r w:rsidRPr="003452CC">
              <w:rPr>
                <w:rFonts w:hint="eastAsia"/>
              </w:rPr>
              <w:t>ResNet50</w:t>
            </w:r>
          </w:p>
          <w:p w:rsidR="003452CC" w:rsidRPr="003452CC" w:rsidRDefault="003452CC" w:rsidP="00630DB4">
            <w:pPr>
              <w:pStyle w:val="affc"/>
            </w:pP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99MB</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0.759</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0.929</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25,636,712</w:t>
            </w:r>
          </w:p>
        </w:tc>
        <w:tc>
          <w:tcPr>
            <w:tcW w:w="1456" w:type="dxa"/>
            <w:tcBorders>
              <w:top w:val="single" w:sz="4" w:space="0" w:color="auto"/>
              <w:left w:val="single" w:sz="4" w:space="0" w:color="auto"/>
              <w:bottom w:val="single" w:sz="4" w:space="0" w:color="auto"/>
              <w:right w:val="nil"/>
            </w:tcBorders>
            <w:shd w:val="clear" w:color="auto" w:fill="auto"/>
            <w:vAlign w:val="center"/>
            <w:hideMark/>
          </w:tcPr>
          <w:p w:rsidR="003452CC" w:rsidRPr="003452CC" w:rsidRDefault="003452CC" w:rsidP="00630DB4">
            <w:pPr>
              <w:pStyle w:val="affc"/>
            </w:pPr>
            <w:r w:rsidRPr="003452CC">
              <w:rPr>
                <w:rFonts w:hint="eastAsia"/>
              </w:rPr>
              <w:t>168</w:t>
            </w:r>
          </w:p>
        </w:tc>
      </w:tr>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vAlign w:val="center"/>
          </w:tcPr>
          <w:p w:rsidR="003452CC" w:rsidRPr="003452CC" w:rsidRDefault="003452CC" w:rsidP="00630DB4">
            <w:pPr>
              <w:pStyle w:val="affc"/>
            </w:pPr>
            <w:r w:rsidRPr="003452CC">
              <w:rPr>
                <w:rFonts w:hint="eastAsia"/>
              </w:rPr>
              <w:t>InceptionV3</w:t>
            </w:r>
          </w:p>
          <w:p w:rsidR="003452CC" w:rsidRPr="003452CC" w:rsidRDefault="003452CC" w:rsidP="00630DB4">
            <w:pPr>
              <w:pStyle w:val="affc"/>
            </w:pP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92MB</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0.788</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0.944</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23,851,784</w:t>
            </w:r>
          </w:p>
        </w:tc>
        <w:tc>
          <w:tcPr>
            <w:tcW w:w="1456" w:type="dxa"/>
            <w:tcBorders>
              <w:top w:val="single" w:sz="4" w:space="0" w:color="auto"/>
              <w:left w:val="single" w:sz="4" w:space="0" w:color="auto"/>
              <w:bottom w:val="single" w:sz="4" w:space="0" w:color="auto"/>
              <w:right w:val="nil"/>
            </w:tcBorders>
            <w:shd w:val="clear" w:color="auto" w:fill="auto"/>
            <w:vAlign w:val="center"/>
            <w:hideMark/>
          </w:tcPr>
          <w:p w:rsidR="003452CC" w:rsidRPr="003452CC" w:rsidRDefault="003452CC" w:rsidP="00630DB4">
            <w:pPr>
              <w:pStyle w:val="affc"/>
            </w:pPr>
            <w:r w:rsidRPr="003452CC">
              <w:rPr>
                <w:rFonts w:hint="eastAsia"/>
              </w:rPr>
              <w:t>159</w:t>
            </w:r>
          </w:p>
        </w:tc>
      </w:tr>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vAlign w:val="center"/>
          </w:tcPr>
          <w:p w:rsidR="003452CC" w:rsidRPr="003452CC" w:rsidRDefault="003452CC" w:rsidP="00630DB4">
            <w:pPr>
              <w:pStyle w:val="affc"/>
            </w:pPr>
            <w:r w:rsidRPr="003452CC">
              <w:rPr>
                <w:rFonts w:hint="eastAsia"/>
              </w:rPr>
              <w:t>IncetionResNetV2</w:t>
            </w:r>
          </w:p>
          <w:p w:rsidR="003452CC" w:rsidRPr="003452CC" w:rsidRDefault="003452CC" w:rsidP="00630DB4">
            <w:pPr>
              <w:pStyle w:val="affc"/>
            </w:pP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215MB</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0.804</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0.953</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55,873,736</w:t>
            </w:r>
          </w:p>
        </w:tc>
        <w:tc>
          <w:tcPr>
            <w:tcW w:w="1456" w:type="dxa"/>
            <w:tcBorders>
              <w:top w:val="single" w:sz="4" w:space="0" w:color="auto"/>
              <w:left w:val="single" w:sz="4" w:space="0" w:color="auto"/>
              <w:bottom w:val="single" w:sz="4" w:space="0" w:color="auto"/>
              <w:right w:val="nil"/>
            </w:tcBorders>
            <w:shd w:val="clear" w:color="auto" w:fill="auto"/>
            <w:vAlign w:val="center"/>
            <w:hideMark/>
          </w:tcPr>
          <w:p w:rsidR="003452CC" w:rsidRPr="003452CC" w:rsidRDefault="003452CC" w:rsidP="00630DB4">
            <w:pPr>
              <w:pStyle w:val="affc"/>
            </w:pPr>
            <w:r w:rsidRPr="003452CC">
              <w:rPr>
                <w:rFonts w:hint="eastAsia"/>
              </w:rPr>
              <w:t>572</w:t>
            </w:r>
          </w:p>
        </w:tc>
      </w:tr>
      <w:tr w:rsidR="00630DB4" w:rsidRPr="00630DB4" w:rsidTr="00630DB4">
        <w:trPr>
          <w:tblHeader/>
          <w:jc w:val="center"/>
        </w:trPr>
        <w:tc>
          <w:tcPr>
            <w:tcW w:w="1897" w:type="dxa"/>
            <w:tcBorders>
              <w:top w:val="single" w:sz="4" w:space="0" w:color="auto"/>
              <w:left w:val="nil"/>
              <w:bottom w:val="single" w:sz="4" w:space="0" w:color="auto"/>
              <w:right w:val="single" w:sz="4" w:space="0" w:color="auto"/>
            </w:tcBorders>
            <w:shd w:val="clear" w:color="auto" w:fill="auto"/>
            <w:vAlign w:val="center"/>
          </w:tcPr>
          <w:p w:rsidR="003452CC" w:rsidRPr="003452CC" w:rsidRDefault="003452CC" w:rsidP="00630DB4">
            <w:pPr>
              <w:pStyle w:val="affc"/>
            </w:pPr>
            <w:r w:rsidRPr="003452CC">
              <w:rPr>
                <w:rFonts w:hint="eastAsia"/>
              </w:rPr>
              <w:t>MobileNet</w:t>
            </w:r>
          </w:p>
          <w:p w:rsidR="003452CC" w:rsidRPr="003452CC" w:rsidRDefault="003452CC" w:rsidP="00630DB4">
            <w:pPr>
              <w:pStyle w:val="affc"/>
            </w:pPr>
          </w:p>
        </w:tc>
        <w:tc>
          <w:tcPr>
            <w:tcW w:w="14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17MB</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0.665</w:t>
            </w:r>
          </w:p>
        </w:tc>
        <w:tc>
          <w:tcPr>
            <w:tcW w:w="1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0.871</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2CC" w:rsidRPr="003452CC" w:rsidRDefault="003452CC" w:rsidP="00630DB4">
            <w:pPr>
              <w:pStyle w:val="affc"/>
            </w:pPr>
            <w:r w:rsidRPr="003452CC">
              <w:rPr>
                <w:rFonts w:hint="eastAsia"/>
              </w:rPr>
              <w:t>4,253,864</w:t>
            </w:r>
          </w:p>
        </w:tc>
        <w:tc>
          <w:tcPr>
            <w:tcW w:w="1456" w:type="dxa"/>
            <w:tcBorders>
              <w:top w:val="single" w:sz="4" w:space="0" w:color="auto"/>
              <w:left w:val="single" w:sz="4" w:space="0" w:color="auto"/>
              <w:bottom w:val="single" w:sz="4" w:space="0" w:color="auto"/>
              <w:right w:val="nil"/>
            </w:tcBorders>
            <w:shd w:val="clear" w:color="auto" w:fill="auto"/>
            <w:vAlign w:val="center"/>
            <w:hideMark/>
          </w:tcPr>
          <w:p w:rsidR="003452CC" w:rsidRPr="003452CC" w:rsidRDefault="003452CC" w:rsidP="00630DB4">
            <w:pPr>
              <w:pStyle w:val="affc"/>
            </w:pPr>
            <w:r w:rsidRPr="003452CC">
              <w:rPr>
                <w:rFonts w:hint="eastAsia"/>
              </w:rPr>
              <w:t>88</w:t>
            </w:r>
          </w:p>
        </w:tc>
      </w:tr>
    </w:tbl>
    <w:p w:rsidR="003452CC" w:rsidRPr="003452CC" w:rsidRDefault="003452CC" w:rsidP="003452CC">
      <w:pPr>
        <w:pStyle w:val="a5"/>
      </w:pPr>
    </w:p>
    <w:p w:rsidR="003452CC" w:rsidRPr="003452CC" w:rsidRDefault="003452CC" w:rsidP="003452CC">
      <w:pPr>
        <w:pStyle w:val="a5"/>
      </w:pPr>
      <w:r w:rsidRPr="003452CC">
        <w:rPr>
          <w:rFonts w:hint="eastAsia"/>
        </w:rPr>
        <w:t>由表4-3 本次实验选择VGG16为本次特征提取的卷积神经网络预训练模型，原因是VGG16神经网络深度浅，适合没有GPU等高性能浮点运算设备使用。</w:t>
      </w:r>
    </w:p>
    <w:p w:rsidR="003452CC" w:rsidRPr="003452CC" w:rsidRDefault="003452CC" w:rsidP="003452CC">
      <w:pPr>
        <w:pStyle w:val="a5"/>
      </w:pPr>
      <w:r w:rsidRPr="003452CC">
        <w:rPr>
          <w:rFonts w:hint="eastAsia"/>
        </w:rPr>
        <w:t>特征提取模块流程图如图4</w:t>
      </w:r>
      <w:r w:rsidR="006241C6">
        <w:t>-</w:t>
      </w:r>
      <w:r w:rsidRPr="003452CC">
        <w:rPr>
          <w:rFonts w:hint="eastAsia"/>
        </w:rPr>
        <w:t>2所示，在进行特征提取时，对图像进行预处理，缩小图像的分辨率，降低卷积运算时的性能消耗，提升系统稳定性。特征提取处理之后，对所得特征值进行归一化，特征值提高运算速度，将特征值压缩到0-1之间。</w:t>
      </w:r>
    </w:p>
    <w:p w:rsidR="003452CC" w:rsidRPr="003452CC" w:rsidRDefault="003452CC" w:rsidP="003452CC">
      <w:pPr>
        <w:pStyle w:val="a5"/>
      </w:pPr>
    </w:p>
    <w:p w:rsidR="003452CC" w:rsidRPr="003452CC" w:rsidRDefault="00C03955" w:rsidP="003452CC">
      <w:pPr>
        <w:pStyle w:val="afff2"/>
      </w:pPr>
      <w:r>
        <w:rPr>
          <w:noProof/>
        </w:rPr>
        <w:lastRenderedPageBreak/>
        <w:drawing>
          <wp:inline distT="0" distB="0" distL="0" distR="0">
            <wp:extent cx="1352550" cy="3762375"/>
            <wp:effectExtent l="0" t="0" r="0"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376237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图4</w:t>
      </w:r>
      <w:r w:rsidR="006241C6">
        <w:t>-</w:t>
      </w:r>
      <w:r w:rsidRPr="003452CC">
        <w:rPr>
          <w:rFonts w:hint="eastAsia"/>
        </w:rPr>
        <w:t>2 特征提取流程图</w:t>
      </w:r>
    </w:p>
    <w:p w:rsidR="003452CC" w:rsidRPr="003452CC" w:rsidRDefault="003452CC" w:rsidP="003452CC">
      <w:pPr>
        <w:pStyle w:val="a5"/>
      </w:pPr>
    </w:p>
    <w:p w:rsidR="003452CC" w:rsidRPr="003452CC" w:rsidRDefault="003452CC" w:rsidP="003452CC">
      <w:pPr>
        <w:pStyle w:val="a5"/>
      </w:pPr>
      <w:r w:rsidRPr="003452CC">
        <w:rPr>
          <w:rFonts w:hint="eastAsia"/>
        </w:rPr>
        <w:t>特征提取模块算法描述如下表4-4所示，使用了VGG模型和OpenCV支持库，使用特征功能和归一化特征向量。</w:t>
      </w:r>
    </w:p>
    <w:p w:rsidR="003452CC" w:rsidRPr="003452CC" w:rsidRDefault="003452CC" w:rsidP="003452CC">
      <w:pPr>
        <w:pStyle w:val="afff1"/>
      </w:pPr>
      <w:r w:rsidRPr="003452CC">
        <w:rPr>
          <w:rFonts w:hint="eastAsia"/>
        </w:rPr>
        <w:t>表4-4 特征提取伪代码</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070"/>
      </w:tblGrid>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算法1：特征提取</w:t>
            </w:r>
          </w:p>
        </w:tc>
      </w:tr>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BEGIN</w:t>
            </w:r>
          </w:p>
          <w:p w:rsidR="003452CC" w:rsidRPr="003452CC" w:rsidRDefault="003452CC" w:rsidP="00630DB4">
            <w:pPr>
              <w:pStyle w:val="affc"/>
            </w:pPr>
            <w:r w:rsidRPr="003452CC">
              <w:rPr>
                <w:rFonts w:hint="eastAsia"/>
              </w:rPr>
              <w:t>定义图像大小</w:t>
            </w:r>
          </w:p>
          <w:p w:rsidR="003452CC" w:rsidRPr="003452CC" w:rsidRDefault="003452CC" w:rsidP="00630DB4">
            <w:pPr>
              <w:pStyle w:val="affc"/>
            </w:pPr>
            <w:r w:rsidRPr="003452CC">
              <w:rPr>
                <w:rFonts w:hint="eastAsia"/>
              </w:rPr>
              <w:t>定义VGG16模型</w:t>
            </w:r>
          </w:p>
          <w:p w:rsidR="003452CC" w:rsidRPr="003452CC" w:rsidRDefault="003452CC" w:rsidP="00630DB4">
            <w:pPr>
              <w:pStyle w:val="affc"/>
            </w:pPr>
            <w:r w:rsidRPr="003452CC">
              <w:rPr>
                <w:rFonts w:hint="eastAsia"/>
              </w:rPr>
              <w:t>使用OpenCV对原始图像进行变换成定义的图像大小</w:t>
            </w:r>
          </w:p>
          <w:p w:rsidR="003452CC" w:rsidRPr="003452CC" w:rsidRDefault="003452CC" w:rsidP="00630DB4">
            <w:pPr>
              <w:pStyle w:val="affc"/>
            </w:pPr>
            <w:r w:rsidRPr="003452CC">
              <w:rPr>
                <w:rFonts w:hint="eastAsia"/>
              </w:rPr>
              <w:t>图像向量化</w:t>
            </w:r>
          </w:p>
          <w:p w:rsidR="003452CC" w:rsidRPr="003452CC" w:rsidRDefault="003452CC" w:rsidP="00630DB4">
            <w:pPr>
              <w:pStyle w:val="affc"/>
            </w:pPr>
            <w:r w:rsidRPr="003452CC">
              <w:rPr>
                <w:rFonts w:hint="eastAsia"/>
              </w:rPr>
              <w:t>对图像向量进行处理，改变向量形状</w:t>
            </w:r>
          </w:p>
          <w:p w:rsidR="003452CC" w:rsidRPr="003452CC" w:rsidRDefault="003452CC" w:rsidP="00630DB4">
            <w:pPr>
              <w:pStyle w:val="affc"/>
            </w:pPr>
            <w:r w:rsidRPr="003452CC">
              <w:rPr>
                <w:rFonts w:hint="eastAsia"/>
              </w:rPr>
              <w:t>对图像进行预处理</w:t>
            </w:r>
          </w:p>
          <w:p w:rsidR="003452CC" w:rsidRPr="003452CC" w:rsidRDefault="003452CC" w:rsidP="00630DB4">
            <w:pPr>
              <w:pStyle w:val="affc"/>
            </w:pPr>
            <w:r w:rsidRPr="003452CC">
              <w:rPr>
                <w:rFonts w:hint="eastAsia"/>
              </w:rPr>
              <w:t>输出VGG16模型的预测值</w:t>
            </w:r>
          </w:p>
          <w:p w:rsidR="003452CC" w:rsidRPr="003452CC" w:rsidRDefault="003452CC" w:rsidP="00630DB4">
            <w:pPr>
              <w:pStyle w:val="affc"/>
            </w:pPr>
            <w:r w:rsidRPr="003452CC">
              <w:rPr>
                <w:rFonts w:hint="eastAsia"/>
              </w:rPr>
              <w:t>对预测值进行归一化处理</w:t>
            </w:r>
          </w:p>
          <w:p w:rsidR="003452CC" w:rsidRPr="003452CC" w:rsidRDefault="003452CC" w:rsidP="00630DB4">
            <w:pPr>
              <w:pStyle w:val="affc"/>
            </w:pPr>
            <w:r w:rsidRPr="003452CC">
              <w:rPr>
                <w:rFonts w:hint="eastAsia"/>
              </w:rPr>
              <w:t>返回特征值</w:t>
            </w:r>
          </w:p>
          <w:p w:rsidR="003452CC" w:rsidRPr="003452CC" w:rsidRDefault="003452CC" w:rsidP="00630DB4">
            <w:pPr>
              <w:pStyle w:val="affc"/>
            </w:pPr>
            <w:r w:rsidRPr="003452CC">
              <w:rPr>
                <w:rFonts w:hint="eastAsia"/>
              </w:rPr>
              <w:t>END</w:t>
            </w:r>
          </w:p>
        </w:tc>
      </w:tr>
    </w:tbl>
    <w:p w:rsidR="003452CC" w:rsidRPr="003452CC" w:rsidRDefault="003452CC" w:rsidP="003452CC">
      <w:pPr>
        <w:pStyle w:val="a5"/>
      </w:pPr>
    </w:p>
    <w:p w:rsidR="003452CC" w:rsidRPr="003452CC" w:rsidRDefault="003452CC" w:rsidP="003452CC">
      <w:pPr>
        <w:pStyle w:val="a5"/>
      </w:pPr>
      <w:r w:rsidRPr="003452CC">
        <w:rPr>
          <w:rFonts w:hint="eastAsia"/>
        </w:rPr>
        <w:t>特征提取模块函数设计如表4-5所示</w:t>
      </w:r>
      <w:r w:rsidR="00C75A26">
        <w:rPr>
          <w:rFonts w:hint="eastAsia"/>
        </w:rPr>
        <w:t>：</w:t>
      </w:r>
    </w:p>
    <w:p w:rsidR="003452CC" w:rsidRPr="003452CC" w:rsidRDefault="003452CC" w:rsidP="003452CC">
      <w:pPr>
        <w:pStyle w:val="a5"/>
      </w:pPr>
    </w:p>
    <w:p w:rsidR="003452CC" w:rsidRPr="003452CC" w:rsidRDefault="003452CC" w:rsidP="003452CC">
      <w:pPr>
        <w:pStyle w:val="afff1"/>
      </w:pPr>
      <w:r w:rsidRPr="003452CC">
        <w:rPr>
          <w:rFonts w:hint="eastAsia"/>
        </w:rPr>
        <w:t>表4-5 特征提取模块涉及到的常量和函数</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630DB4" w:rsidRPr="00630DB4" w:rsidTr="00630DB4">
        <w:trPr>
          <w:tblHeader/>
          <w:jc w:val="center"/>
        </w:trPr>
        <w:tc>
          <w:tcPr>
            <w:tcW w:w="453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常量</w:t>
            </w:r>
          </w:p>
        </w:tc>
        <w:tc>
          <w:tcPr>
            <w:tcW w:w="4535"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input_shape = (272, 480, 3)</w:t>
            </w:r>
          </w:p>
          <w:p w:rsidR="003452CC" w:rsidRPr="003452CC" w:rsidRDefault="003452CC" w:rsidP="00630DB4">
            <w:pPr>
              <w:pStyle w:val="affc"/>
            </w:pPr>
          </w:p>
        </w:tc>
      </w:tr>
      <w:tr w:rsidR="00630DB4" w:rsidRPr="00630DB4" w:rsidTr="00630DB4">
        <w:trPr>
          <w:tblHeader/>
          <w:jc w:val="center"/>
        </w:trPr>
        <w:tc>
          <w:tcPr>
            <w:tcW w:w="453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函数</w:t>
            </w:r>
          </w:p>
        </w:tc>
        <w:tc>
          <w:tcPr>
            <w:tcW w:w="4535"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imageAdjust(image,width,height)</w:t>
            </w:r>
          </w:p>
          <w:p w:rsidR="003452CC" w:rsidRPr="003452CC" w:rsidRDefault="003452CC" w:rsidP="00630DB4">
            <w:pPr>
              <w:pStyle w:val="affc"/>
            </w:pPr>
            <w:r w:rsidRPr="003452CC">
              <w:rPr>
                <w:rFonts w:hint="eastAsia"/>
              </w:rPr>
              <w:t>extract_feat(img_path)</w:t>
            </w:r>
          </w:p>
          <w:p w:rsidR="003452CC" w:rsidRPr="003452CC" w:rsidRDefault="003452CC" w:rsidP="00630DB4">
            <w:pPr>
              <w:pStyle w:val="affc"/>
            </w:pPr>
          </w:p>
        </w:tc>
      </w:tr>
    </w:tbl>
    <w:p w:rsidR="003452CC" w:rsidRPr="003452CC" w:rsidRDefault="003452CC" w:rsidP="003452CC">
      <w:pPr>
        <w:pStyle w:val="a5"/>
      </w:pPr>
    </w:p>
    <w:p w:rsidR="003452CC" w:rsidRPr="003452CC" w:rsidRDefault="003452CC" w:rsidP="003452CC">
      <w:pPr>
        <w:pStyle w:val="a5"/>
      </w:pPr>
      <w:r w:rsidRPr="003452CC">
        <w:rPr>
          <w:rFonts w:hint="eastAsia"/>
        </w:rPr>
        <w:t>特征提取程序函数具体代码实现如下代码所示</w:t>
      </w:r>
      <w:r w:rsidR="00C75A26">
        <w:rPr>
          <w:rFonts w:hint="eastAsia"/>
        </w:rPr>
        <w:t>：</w:t>
      </w:r>
    </w:p>
    <w:p w:rsidR="003452CC" w:rsidRPr="003452CC" w:rsidRDefault="003452CC" w:rsidP="003452CC">
      <w:pPr>
        <w:pStyle w:val="a5"/>
      </w:pPr>
    </w:p>
    <w:p w:rsidR="003452CC" w:rsidRPr="003452CC" w:rsidRDefault="003452CC" w:rsidP="003452CC">
      <w:pPr>
        <w:pStyle w:val="afff1"/>
      </w:pPr>
      <w:r w:rsidRPr="003452CC">
        <w:rPr>
          <w:rFonts w:hint="eastAsia"/>
        </w:rPr>
        <w:t>代码 imageAdjust函数实现与说明</w:t>
      </w:r>
    </w:p>
    <w:p w:rsidR="003452CC" w:rsidRPr="003452CC" w:rsidRDefault="003452CC" w:rsidP="003452CC">
      <w:pPr>
        <w:pStyle w:val="affd"/>
        <w:ind w:left="420" w:right="420"/>
      </w:pPr>
      <w:r w:rsidRPr="003452CC">
        <w:rPr>
          <w:rFonts w:hint="eastAsia"/>
        </w:rPr>
        <w:t>def imageAdjust(self,image,width,height):</w:t>
      </w:r>
    </w:p>
    <w:p w:rsidR="003452CC" w:rsidRPr="003452CC" w:rsidRDefault="003452CC" w:rsidP="003452CC">
      <w:pPr>
        <w:pStyle w:val="affd"/>
        <w:ind w:left="420" w:right="420"/>
      </w:pPr>
      <w:r w:rsidRPr="003452CC">
        <w:rPr>
          <w:rFonts w:hint="eastAsia"/>
        </w:rPr>
        <w:tab/>
        <w:t># 读取图像文件</w:t>
      </w:r>
    </w:p>
    <w:p w:rsidR="003452CC" w:rsidRPr="003452CC" w:rsidRDefault="003452CC" w:rsidP="003452CC">
      <w:pPr>
        <w:pStyle w:val="affd"/>
        <w:ind w:left="420" w:right="420"/>
      </w:pPr>
      <w:r w:rsidRPr="003452CC">
        <w:rPr>
          <w:rFonts w:hint="eastAsia"/>
        </w:rPr>
        <w:t xml:space="preserve">    _img = imread (image)</w:t>
      </w:r>
    </w:p>
    <w:p w:rsidR="003452CC" w:rsidRPr="003452CC" w:rsidRDefault="003452CC" w:rsidP="003452CC">
      <w:pPr>
        <w:pStyle w:val="affd"/>
        <w:ind w:left="420" w:right="420"/>
      </w:pPr>
      <w:r w:rsidRPr="003452CC">
        <w:rPr>
          <w:rFonts w:hint="eastAsia"/>
        </w:rPr>
        <w:t xml:space="preserve">    # 图像变换</w:t>
      </w:r>
    </w:p>
    <w:p w:rsidR="003452CC" w:rsidRPr="003452CC" w:rsidRDefault="003452CC" w:rsidP="003452CC">
      <w:pPr>
        <w:pStyle w:val="affd"/>
        <w:ind w:left="420" w:right="420"/>
      </w:pPr>
      <w:r w:rsidRPr="003452CC">
        <w:rPr>
          <w:rFonts w:hint="eastAsia"/>
        </w:rPr>
        <w:t xml:space="preserve">    res = resize (_img, (width, height), interpolation=INTER_AREA)</w:t>
      </w:r>
    </w:p>
    <w:p w:rsidR="003452CC" w:rsidRPr="003452CC" w:rsidRDefault="003452CC" w:rsidP="003452CC">
      <w:pPr>
        <w:pStyle w:val="affd"/>
        <w:ind w:left="420" w:right="420"/>
      </w:pPr>
      <w:r w:rsidRPr="003452CC">
        <w:rPr>
          <w:rFonts w:hint="eastAsia"/>
        </w:rPr>
        <w:t xml:space="preserve">    # 创建存储器</w:t>
      </w:r>
    </w:p>
    <w:p w:rsidR="003452CC" w:rsidRPr="003452CC" w:rsidRDefault="003452CC" w:rsidP="003452CC">
      <w:pPr>
        <w:pStyle w:val="affd"/>
        <w:ind w:left="420" w:right="420"/>
      </w:pPr>
      <w:r w:rsidRPr="003452CC">
        <w:rPr>
          <w:rFonts w:hint="eastAsia"/>
        </w:rPr>
        <w:t xml:space="preserve">    img = Image.fromarray (cvtColor (res, COLOR_BGR2RGB))</w:t>
      </w:r>
    </w:p>
    <w:p w:rsidR="003452CC" w:rsidRPr="003452CC" w:rsidRDefault="003452CC" w:rsidP="003452CC">
      <w:pPr>
        <w:pStyle w:val="affd"/>
        <w:ind w:left="420" w:right="420"/>
      </w:pPr>
      <w:r w:rsidRPr="003452CC">
        <w:rPr>
          <w:rFonts w:hint="eastAsia"/>
        </w:rPr>
        <w:t xml:space="preserve">    #返回变换后的图像</w:t>
      </w:r>
    </w:p>
    <w:p w:rsidR="003452CC" w:rsidRPr="003452CC" w:rsidRDefault="003452CC" w:rsidP="003452CC">
      <w:pPr>
        <w:pStyle w:val="affd"/>
        <w:ind w:left="420" w:right="420"/>
      </w:pPr>
      <w:r w:rsidRPr="003452CC">
        <w:rPr>
          <w:rFonts w:hint="eastAsia"/>
        </w:rPr>
        <w:t xml:space="preserve">    return img</w:t>
      </w:r>
    </w:p>
    <w:p w:rsidR="003452CC" w:rsidRPr="003452CC" w:rsidRDefault="003452CC" w:rsidP="003452CC">
      <w:pPr>
        <w:pStyle w:val="affd"/>
        <w:ind w:left="420" w:right="420"/>
      </w:pPr>
    </w:p>
    <w:p w:rsidR="003452CC" w:rsidRPr="003452CC" w:rsidRDefault="003452CC" w:rsidP="003452CC">
      <w:pPr>
        <w:pStyle w:val="a5"/>
      </w:pPr>
    </w:p>
    <w:p w:rsidR="003452CC" w:rsidRPr="003452CC" w:rsidRDefault="003452CC" w:rsidP="003452CC">
      <w:pPr>
        <w:pStyle w:val="afff1"/>
      </w:pPr>
      <w:r w:rsidRPr="003452CC">
        <w:rPr>
          <w:rFonts w:hint="eastAsia"/>
        </w:rPr>
        <w:t>代码 extract_feat函数实现与说明</w:t>
      </w:r>
    </w:p>
    <w:p w:rsidR="003452CC" w:rsidRPr="003452CC" w:rsidRDefault="003452CC" w:rsidP="003452CC">
      <w:pPr>
        <w:pStyle w:val="affd"/>
        <w:ind w:left="420" w:right="420"/>
      </w:pPr>
      <w:r w:rsidRPr="003452CC">
        <w:rPr>
          <w:rFonts w:hint="eastAsia"/>
        </w:rPr>
        <w:t>def extract_feat(self,img_path):</w:t>
      </w:r>
    </w:p>
    <w:p w:rsidR="003452CC" w:rsidRPr="003452CC" w:rsidRDefault="003452CC" w:rsidP="003452CC">
      <w:pPr>
        <w:pStyle w:val="affd"/>
        <w:ind w:left="420" w:right="420"/>
      </w:pPr>
      <w:r w:rsidRPr="003452CC">
        <w:rPr>
          <w:rFonts w:hint="eastAsia"/>
        </w:rPr>
        <w:tab/>
        <w:t># 定义图像大小</w:t>
      </w:r>
    </w:p>
    <w:p w:rsidR="003452CC" w:rsidRPr="003452CC" w:rsidRDefault="003452CC" w:rsidP="003452CC">
      <w:pPr>
        <w:pStyle w:val="affd"/>
        <w:ind w:left="420" w:right="420"/>
      </w:pPr>
      <w:r w:rsidRPr="003452CC">
        <w:rPr>
          <w:rFonts w:hint="eastAsia"/>
        </w:rPr>
        <w:t xml:space="preserve">    input_shape = (272, 480, 3)</w:t>
      </w:r>
    </w:p>
    <w:p w:rsidR="003452CC" w:rsidRPr="003452CC" w:rsidRDefault="003452CC" w:rsidP="003452CC">
      <w:pPr>
        <w:pStyle w:val="affd"/>
        <w:ind w:left="420" w:right="420"/>
      </w:pPr>
      <w:r w:rsidRPr="003452CC">
        <w:rPr>
          <w:rFonts w:hint="eastAsia"/>
        </w:rPr>
        <w:t xml:space="preserve">    # 定义Keras的预训练模型VGG16的参数</w:t>
      </w:r>
    </w:p>
    <w:p w:rsidR="003452CC" w:rsidRPr="003452CC" w:rsidRDefault="003452CC" w:rsidP="003452CC">
      <w:pPr>
        <w:pStyle w:val="affd"/>
        <w:ind w:left="420" w:right="420"/>
      </w:pPr>
      <w:r w:rsidRPr="003452CC">
        <w:rPr>
          <w:rFonts w:hint="eastAsia"/>
        </w:rPr>
        <w:t xml:space="preserve">    model = VGG16(input_shape = (input_shape[0],input_shape[1],input_shape[2]), pooling = 'max', include_top = False)</w:t>
      </w:r>
    </w:p>
    <w:p w:rsidR="003452CC" w:rsidRPr="003452CC" w:rsidRDefault="003452CC" w:rsidP="003452CC">
      <w:pPr>
        <w:pStyle w:val="affd"/>
        <w:ind w:left="420" w:right="420"/>
      </w:pPr>
      <w:r w:rsidRPr="003452CC">
        <w:rPr>
          <w:rFonts w:hint="eastAsia"/>
        </w:rPr>
        <w:t xml:space="preserve">    # 调用图像变换函数</w:t>
      </w:r>
    </w:p>
    <w:p w:rsidR="003452CC" w:rsidRPr="003452CC" w:rsidRDefault="003452CC" w:rsidP="003452CC">
      <w:pPr>
        <w:pStyle w:val="affd"/>
        <w:ind w:left="420" w:right="420"/>
      </w:pPr>
      <w:r w:rsidRPr="003452CC">
        <w:rPr>
          <w:rFonts w:hint="eastAsia"/>
        </w:rPr>
        <w:t xml:space="preserve">    feat = feature()</w:t>
      </w:r>
    </w:p>
    <w:p w:rsidR="003452CC" w:rsidRPr="003452CC" w:rsidRDefault="003452CC" w:rsidP="003452CC">
      <w:pPr>
        <w:pStyle w:val="affd"/>
        <w:ind w:left="420" w:right="420"/>
      </w:pPr>
      <w:r w:rsidRPr="003452CC">
        <w:rPr>
          <w:rFonts w:hint="eastAsia"/>
        </w:rPr>
        <w:t xml:space="preserve">    img = feat.imageAdjust(img_path,input_shape[1],input_shape[0])</w:t>
      </w:r>
    </w:p>
    <w:p w:rsidR="003452CC" w:rsidRPr="003452CC" w:rsidRDefault="003452CC" w:rsidP="003452CC">
      <w:pPr>
        <w:pStyle w:val="affd"/>
        <w:ind w:left="420" w:right="420"/>
      </w:pPr>
      <w:r w:rsidRPr="003452CC">
        <w:rPr>
          <w:rFonts w:hint="eastAsia"/>
        </w:rPr>
        <w:t xml:space="preserve">    # 图像向量化</w:t>
      </w:r>
    </w:p>
    <w:p w:rsidR="003452CC" w:rsidRPr="003452CC" w:rsidRDefault="003452CC" w:rsidP="003452CC">
      <w:pPr>
        <w:pStyle w:val="affd"/>
        <w:ind w:left="420" w:right="420"/>
      </w:pPr>
      <w:r w:rsidRPr="003452CC">
        <w:rPr>
          <w:rFonts w:hint="eastAsia"/>
        </w:rPr>
        <w:t xml:space="preserve">    img = image.img_to_array(img)</w:t>
      </w:r>
    </w:p>
    <w:p w:rsidR="003452CC" w:rsidRPr="003452CC" w:rsidRDefault="003452CC" w:rsidP="003452CC">
      <w:pPr>
        <w:pStyle w:val="affd"/>
        <w:ind w:left="420" w:right="420"/>
      </w:pPr>
      <w:r w:rsidRPr="003452CC">
        <w:rPr>
          <w:rFonts w:hint="eastAsia"/>
        </w:rPr>
        <w:t xml:space="preserve">    # 改变向量形状</w:t>
      </w:r>
    </w:p>
    <w:p w:rsidR="003452CC" w:rsidRPr="003452CC" w:rsidRDefault="003452CC" w:rsidP="003452CC">
      <w:pPr>
        <w:pStyle w:val="affd"/>
        <w:ind w:left="420" w:right="420"/>
      </w:pPr>
      <w:r w:rsidRPr="003452CC">
        <w:rPr>
          <w:rFonts w:hint="eastAsia"/>
        </w:rPr>
        <w:t xml:space="preserve">    img = np.expand_dims(img, axis=0)</w:t>
      </w:r>
    </w:p>
    <w:p w:rsidR="003452CC" w:rsidRPr="003452CC" w:rsidRDefault="003452CC" w:rsidP="003452CC">
      <w:pPr>
        <w:pStyle w:val="affd"/>
        <w:ind w:left="420" w:right="420"/>
      </w:pPr>
      <w:r w:rsidRPr="003452CC">
        <w:rPr>
          <w:rFonts w:hint="eastAsia"/>
        </w:rPr>
        <w:t xml:space="preserve">    # 图像进行预处理</w:t>
      </w:r>
    </w:p>
    <w:p w:rsidR="003452CC" w:rsidRPr="003452CC" w:rsidRDefault="003452CC" w:rsidP="003452CC">
      <w:pPr>
        <w:pStyle w:val="affd"/>
        <w:ind w:left="420" w:right="420"/>
      </w:pPr>
      <w:r w:rsidRPr="003452CC">
        <w:rPr>
          <w:rFonts w:hint="eastAsia"/>
        </w:rPr>
        <w:t xml:space="preserve">    img = preprocess_input(img)</w:t>
      </w:r>
    </w:p>
    <w:p w:rsidR="003452CC" w:rsidRPr="003452CC" w:rsidRDefault="003452CC" w:rsidP="003452CC">
      <w:pPr>
        <w:pStyle w:val="affd"/>
        <w:ind w:left="420" w:right="420"/>
      </w:pPr>
      <w:r w:rsidRPr="003452CC">
        <w:rPr>
          <w:rFonts w:hint="eastAsia"/>
        </w:rPr>
        <w:t xml:space="preserve">    # 使用VGG16进行预测</w:t>
      </w:r>
    </w:p>
    <w:p w:rsidR="003452CC" w:rsidRPr="003452CC" w:rsidRDefault="003452CC" w:rsidP="003452CC">
      <w:pPr>
        <w:pStyle w:val="affd"/>
        <w:ind w:left="420" w:right="420"/>
      </w:pPr>
      <w:r w:rsidRPr="003452CC">
        <w:rPr>
          <w:rFonts w:hint="eastAsia"/>
        </w:rPr>
        <w:t xml:space="preserve">    feat = model.predict(img)</w:t>
      </w:r>
    </w:p>
    <w:p w:rsidR="003452CC" w:rsidRPr="003452CC" w:rsidRDefault="003452CC" w:rsidP="003452CC">
      <w:pPr>
        <w:pStyle w:val="affd"/>
        <w:ind w:left="420" w:right="420"/>
      </w:pPr>
      <w:r w:rsidRPr="003452CC">
        <w:rPr>
          <w:rFonts w:hint="eastAsia"/>
        </w:rPr>
        <w:t xml:space="preserve">    # 特征值归一化</w:t>
      </w:r>
    </w:p>
    <w:p w:rsidR="003452CC" w:rsidRPr="003452CC" w:rsidRDefault="003452CC" w:rsidP="003452CC">
      <w:pPr>
        <w:pStyle w:val="affd"/>
        <w:ind w:left="420" w:right="420"/>
      </w:pPr>
      <w:r w:rsidRPr="003452CC">
        <w:rPr>
          <w:rFonts w:hint="eastAsia"/>
        </w:rPr>
        <w:t xml:space="preserve">    norm_feat = feat[0]/LA.norm(feat[0])</w:t>
      </w:r>
    </w:p>
    <w:p w:rsidR="003452CC" w:rsidRPr="003452CC" w:rsidRDefault="003452CC" w:rsidP="003452CC">
      <w:pPr>
        <w:pStyle w:val="affd"/>
        <w:ind w:left="420" w:right="420"/>
      </w:pPr>
      <w:r w:rsidRPr="003452CC">
        <w:rPr>
          <w:rFonts w:hint="eastAsia"/>
        </w:rPr>
        <w:t xml:space="preserve">    # 返回特征值</w:t>
      </w:r>
    </w:p>
    <w:p w:rsidR="003452CC" w:rsidRPr="003452CC" w:rsidRDefault="003452CC" w:rsidP="003452CC">
      <w:pPr>
        <w:pStyle w:val="affd"/>
        <w:ind w:left="420" w:right="420"/>
      </w:pPr>
      <w:r w:rsidRPr="003452CC">
        <w:rPr>
          <w:rFonts w:hint="eastAsia"/>
        </w:rPr>
        <w:t xml:space="preserve">    return norm_feat</w:t>
      </w:r>
    </w:p>
    <w:p w:rsidR="003452CC" w:rsidRPr="003452CC" w:rsidRDefault="003452CC" w:rsidP="003452CC">
      <w:pPr>
        <w:pStyle w:val="affd"/>
        <w:ind w:left="420" w:right="420"/>
      </w:pPr>
    </w:p>
    <w:p w:rsidR="003452CC" w:rsidRPr="003452CC" w:rsidRDefault="003452CC" w:rsidP="003452CC">
      <w:pPr>
        <w:pStyle w:val="a5"/>
      </w:pPr>
    </w:p>
    <w:p w:rsidR="003452CC" w:rsidRPr="003452CC" w:rsidRDefault="003452CC" w:rsidP="003452CC">
      <w:pPr>
        <w:pStyle w:val="2"/>
      </w:pPr>
      <w:bookmarkStart w:id="43" w:name="_Toc513646998"/>
      <w:bookmarkStart w:id="44" w:name="_Toc513885821"/>
      <w:r w:rsidRPr="003452CC">
        <w:rPr>
          <w:rFonts w:hint="eastAsia"/>
        </w:rPr>
        <w:t>特征数据库模块</w:t>
      </w:r>
      <w:bookmarkEnd w:id="43"/>
      <w:bookmarkEnd w:id="44"/>
    </w:p>
    <w:p w:rsidR="00E06F37" w:rsidRDefault="003452CC" w:rsidP="003452CC">
      <w:pPr>
        <w:pStyle w:val="a5"/>
      </w:pPr>
      <w:r w:rsidRPr="003452CC">
        <w:rPr>
          <w:rFonts w:hint="eastAsia"/>
        </w:rPr>
        <w:t>特征数据库模块主要的功能为读取数据库特征值、写入特征值、插入特征值。特征数据库的数据结构如图4</w:t>
      </w:r>
      <w:r w:rsidR="006241C6">
        <w:t>-</w:t>
      </w:r>
      <w:r w:rsidRPr="003452CC">
        <w:rPr>
          <w:rFonts w:hint="eastAsia"/>
        </w:rPr>
        <w:t>3所示。每个特征值对应一个索引，同时每个图像名称对应一个索引，这两种数据类型的索引中的ID是相等的。如 [特征索引1] 对应 [名称索引1]，这样可以根据特征索引得到相应的图像名称索引，从而得出图像名称。</w:t>
      </w:r>
    </w:p>
    <w:p w:rsidR="003452CC" w:rsidRPr="003452CC" w:rsidRDefault="003452CC" w:rsidP="003452CC">
      <w:pPr>
        <w:pStyle w:val="a5"/>
      </w:pPr>
      <w:r w:rsidRPr="003452CC">
        <w:rPr>
          <w:rFonts w:hint="eastAsia"/>
        </w:rPr>
        <w:t xml:space="preserve"> </w:t>
      </w:r>
      <w:r w:rsidR="00E06F37">
        <w:rPr>
          <w:rFonts w:hint="eastAsia"/>
        </w:rPr>
        <w:t>数据库数据结构设计如下图所示：</w:t>
      </w:r>
    </w:p>
    <w:p w:rsidR="003452CC" w:rsidRPr="003452CC" w:rsidRDefault="00C03955" w:rsidP="003452CC">
      <w:pPr>
        <w:pStyle w:val="afff2"/>
      </w:pPr>
      <w:r>
        <w:rPr>
          <w:noProof/>
        </w:rPr>
        <w:drawing>
          <wp:inline distT="0" distB="0" distL="0" distR="0">
            <wp:extent cx="3409950" cy="2990850"/>
            <wp:effectExtent l="0" t="0" r="0" b="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9950" cy="2990850"/>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图4</w:t>
      </w:r>
      <w:r w:rsidR="006241C6">
        <w:t>-</w:t>
      </w:r>
      <w:r w:rsidRPr="003452CC">
        <w:rPr>
          <w:rFonts w:hint="eastAsia"/>
        </w:rPr>
        <w:t>3 数据库数据结构设计</w:t>
      </w:r>
    </w:p>
    <w:p w:rsidR="003452CC" w:rsidRPr="003452CC" w:rsidRDefault="003452CC" w:rsidP="003452CC">
      <w:pPr>
        <w:pStyle w:val="a5"/>
      </w:pPr>
      <w:r w:rsidRPr="003452CC">
        <w:rPr>
          <w:rFonts w:hint="eastAsia"/>
        </w:rPr>
        <w:t>特征数据库设计流程图如图4</w:t>
      </w:r>
      <w:r w:rsidR="006241C6">
        <w:t>-</w:t>
      </w:r>
      <w:r w:rsidRPr="003452CC">
        <w:rPr>
          <w:rFonts w:hint="eastAsia"/>
        </w:rPr>
        <w:t>4所示，特征数据库操作有三种，插入操作、写操作、读操作。</w:t>
      </w:r>
    </w:p>
    <w:p w:rsidR="003452CC" w:rsidRPr="003452CC" w:rsidRDefault="00C03955" w:rsidP="003452CC">
      <w:pPr>
        <w:pStyle w:val="afff2"/>
      </w:pPr>
      <w:r>
        <w:rPr>
          <w:noProof/>
        </w:rPr>
        <w:lastRenderedPageBreak/>
        <w:drawing>
          <wp:inline distT="0" distB="0" distL="0" distR="0">
            <wp:extent cx="3438525" cy="3133725"/>
            <wp:effectExtent l="0" t="0" r="0" b="0"/>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313372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图4</w:t>
      </w:r>
      <w:r w:rsidR="006241C6">
        <w:t>-</w:t>
      </w:r>
      <w:r w:rsidRPr="003452CC">
        <w:rPr>
          <w:rFonts w:hint="eastAsia"/>
        </w:rPr>
        <w:t>4 特征数据库流程图</w:t>
      </w:r>
    </w:p>
    <w:p w:rsidR="003452CC" w:rsidRPr="003452CC" w:rsidRDefault="003452CC" w:rsidP="003452CC">
      <w:pPr>
        <w:pStyle w:val="a5"/>
      </w:pPr>
    </w:p>
    <w:p w:rsidR="003452CC" w:rsidRPr="003452CC" w:rsidRDefault="003452CC" w:rsidP="003452CC">
      <w:pPr>
        <w:pStyle w:val="a5"/>
      </w:pPr>
      <w:r w:rsidRPr="003452CC">
        <w:rPr>
          <w:rFonts w:hint="eastAsia"/>
        </w:rPr>
        <w:t>特征数据库算法描述，如表4-6和表4-7所示</w:t>
      </w:r>
      <w:r w:rsidR="00C75A26">
        <w:rPr>
          <w:rFonts w:hint="eastAsia"/>
        </w:rPr>
        <w:t>：</w:t>
      </w:r>
    </w:p>
    <w:p w:rsidR="003452CC" w:rsidRPr="003452CC" w:rsidRDefault="003452CC" w:rsidP="003452CC">
      <w:pPr>
        <w:pStyle w:val="a5"/>
      </w:pPr>
    </w:p>
    <w:p w:rsidR="003452CC" w:rsidRPr="003452CC" w:rsidRDefault="003452CC" w:rsidP="003452CC">
      <w:pPr>
        <w:pStyle w:val="afff1"/>
      </w:pPr>
      <w:r w:rsidRPr="003452CC">
        <w:rPr>
          <w:rFonts w:hint="eastAsia"/>
        </w:rPr>
        <w:t>表4-6 特征数据库写入功能伪代码</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070"/>
      </w:tblGrid>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算法2：特征数据库写入</w:t>
            </w:r>
          </w:p>
        </w:tc>
      </w:tr>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BEGIN</w:t>
            </w:r>
          </w:p>
          <w:p w:rsidR="003452CC" w:rsidRPr="003452CC" w:rsidRDefault="003452CC" w:rsidP="00630DB4">
            <w:pPr>
              <w:pStyle w:val="affc"/>
            </w:pPr>
            <w:r w:rsidRPr="003452CC">
              <w:rPr>
                <w:rFonts w:hint="eastAsia"/>
              </w:rPr>
              <w:t>定义名称列表</w:t>
            </w:r>
          </w:p>
          <w:p w:rsidR="003452CC" w:rsidRPr="003452CC" w:rsidRDefault="003452CC" w:rsidP="00630DB4">
            <w:pPr>
              <w:pStyle w:val="affc"/>
            </w:pPr>
            <w:r w:rsidRPr="003452CC">
              <w:rPr>
                <w:rFonts w:hint="eastAsia"/>
              </w:rPr>
              <w:t>对名称列表进行编码</w:t>
            </w:r>
          </w:p>
          <w:p w:rsidR="003452CC" w:rsidRPr="003452CC" w:rsidRDefault="003452CC" w:rsidP="00630DB4">
            <w:pPr>
              <w:pStyle w:val="affc"/>
            </w:pPr>
            <w:r w:rsidRPr="003452CC">
              <w:rPr>
                <w:rFonts w:hint="eastAsia"/>
              </w:rPr>
              <w:t>以追加类型打开h5文件</w:t>
            </w:r>
          </w:p>
          <w:p w:rsidR="003452CC" w:rsidRPr="003452CC" w:rsidRDefault="003452CC" w:rsidP="00630DB4">
            <w:pPr>
              <w:pStyle w:val="affc"/>
            </w:pPr>
            <w:r w:rsidRPr="003452CC">
              <w:rPr>
                <w:rFonts w:hint="eastAsia"/>
              </w:rPr>
              <w:t>写入特征值和特征值索引</w:t>
            </w:r>
          </w:p>
          <w:p w:rsidR="003452CC" w:rsidRPr="003452CC" w:rsidRDefault="003452CC" w:rsidP="00630DB4">
            <w:pPr>
              <w:pStyle w:val="affc"/>
            </w:pPr>
            <w:r w:rsidRPr="003452CC">
              <w:rPr>
                <w:rFonts w:hint="eastAsia"/>
              </w:rPr>
              <w:t>写入图像名称和名称索引</w:t>
            </w:r>
          </w:p>
          <w:p w:rsidR="003452CC" w:rsidRPr="003452CC" w:rsidRDefault="003452CC" w:rsidP="00630DB4">
            <w:pPr>
              <w:pStyle w:val="affc"/>
            </w:pPr>
            <w:r w:rsidRPr="003452CC">
              <w:rPr>
                <w:rFonts w:hint="eastAsia"/>
              </w:rPr>
              <w:t>END</w:t>
            </w:r>
          </w:p>
        </w:tc>
      </w:tr>
    </w:tbl>
    <w:p w:rsidR="003452CC" w:rsidRPr="003452CC" w:rsidRDefault="003452CC" w:rsidP="003452CC">
      <w:pPr>
        <w:pStyle w:val="a5"/>
      </w:pPr>
    </w:p>
    <w:p w:rsidR="003452CC" w:rsidRPr="003452CC" w:rsidRDefault="003452CC" w:rsidP="003452CC">
      <w:pPr>
        <w:pStyle w:val="afff1"/>
      </w:pPr>
      <w:r w:rsidRPr="003452CC">
        <w:rPr>
          <w:rFonts w:hint="eastAsia"/>
        </w:rPr>
        <w:t>表4-7 特征数据库读取功能伪代码</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070"/>
      </w:tblGrid>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算法3：特征数据库读取</w:t>
            </w:r>
          </w:p>
        </w:tc>
      </w:tr>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BEGIN</w:t>
            </w:r>
          </w:p>
          <w:p w:rsidR="003452CC" w:rsidRPr="003452CC" w:rsidRDefault="003452CC" w:rsidP="00630DB4">
            <w:pPr>
              <w:pStyle w:val="affc"/>
            </w:pPr>
            <w:r w:rsidRPr="003452CC">
              <w:rPr>
                <w:rFonts w:hint="eastAsia"/>
              </w:rPr>
              <w:t>以读类型打开h5文件</w:t>
            </w:r>
          </w:p>
          <w:p w:rsidR="003452CC" w:rsidRPr="003452CC" w:rsidRDefault="003452CC" w:rsidP="00630DB4">
            <w:pPr>
              <w:pStyle w:val="affc"/>
            </w:pPr>
            <w:r w:rsidRPr="003452CC">
              <w:rPr>
                <w:rFonts w:hint="eastAsia"/>
              </w:rPr>
              <w:t>按指定特征索引读取特征值列表</w:t>
            </w:r>
          </w:p>
          <w:p w:rsidR="003452CC" w:rsidRPr="003452CC" w:rsidRDefault="003452CC" w:rsidP="00630DB4">
            <w:pPr>
              <w:pStyle w:val="affc"/>
            </w:pPr>
            <w:r w:rsidRPr="003452CC">
              <w:rPr>
                <w:rFonts w:hint="eastAsia"/>
              </w:rPr>
              <w:t>按指定名称索引读取图像名称列表</w:t>
            </w:r>
          </w:p>
          <w:p w:rsidR="003452CC" w:rsidRPr="003452CC" w:rsidRDefault="003452CC" w:rsidP="00630DB4">
            <w:pPr>
              <w:pStyle w:val="affc"/>
            </w:pPr>
            <w:r w:rsidRPr="003452CC">
              <w:rPr>
                <w:rFonts w:hint="eastAsia"/>
              </w:rPr>
              <w:t>对名称列表进行解码</w:t>
            </w:r>
          </w:p>
          <w:p w:rsidR="003452CC" w:rsidRPr="003452CC" w:rsidRDefault="003452CC" w:rsidP="00630DB4">
            <w:pPr>
              <w:pStyle w:val="affc"/>
            </w:pPr>
            <w:r w:rsidRPr="003452CC">
              <w:rPr>
                <w:rFonts w:hint="eastAsia"/>
              </w:rPr>
              <w:t>返回目标数据</w:t>
            </w:r>
          </w:p>
          <w:p w:rsidR="003452CC" w:rsidRPr="003452CC" w:rsidRDefault="003452CC" w:rsidP="00630DB4">
            <w:pPr>
              <w:pStyle w:val="affc"/>
            </w:pPr>
            <w:r w:rsidRPr="003452CC">
              <w:rPr>
                <w:rFonts w:hint="eastAsia"/>
              </w:rPr>
              <w:t>END</w:t>
            </w:r>
          </w:p>
        </w:tc>
      </w:tr>
    </w:tbl>
    <w:p w:rsidR="003452CC" w:rsidRPr="003452CC" w:rsidRDefault="003452CC" w:rsidP="003452CC">
      <w:pPr>
        <w:pStyle w:val="a5"/>
      </w:pPr>
    </w:p>
    <w:p w:rsidR="003452CC" w:rsidRPr="003452CC" w:rsidRDefault="003452CC" w:rsidP="003452CC">
      <w:pPr>
        <w:pStyle w:val="a5"/>
      </w:pPr>
      <w:r w:rsidRPr="003452CC">
        <w:rPr>
          <w:rFonts w:hint="eastAsia"/>
        </w:rPr>
        <w:t>特征数据库模块函数如表4-8所示</w:t>
      </w:r>
      <w:r w:rsidR="00C75A26">
        <w:rPr>
          <w:rFonts w:hint="eastAsia"/>
        </w:rPr>
        <w:t>：</w:t>
      </w:r>
    </w:p>
    <w:p w:rsidR="003452CC" w:rsidRPr="003452CC" w:rsidRDefault="003452CC" w:rsidP="003452CC">
      <w:pPr>
        <w:pStyle w:val="a5"/>
      </w:pPr>
    </w:p>
    <w:p w:rsidR="003452CC" w:rsidRPr="003452CC" w:rsidRDefault="003452CC" w:rsidP="003452CC">
      <w:pPr>
        <w:pStyle w:val="afff1"/>
      </w:pPr>
      <w:r w:rsidRPr="003452CC">
        <w:rPr>
          <w:rFonts w:hint="eastAsia"/>
        </w:rPr>
        <w:t>表4-8 特征数据库模块涉及到的函数</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630DB4" w:rsidRPr="00630DB4" w:rsidTr="00630DB4">
        <w:trPr>
          <w:tblHeader/>
          <w:jc w:val="center"/>
        </w:trPr>
        <w:tc>
          <w:tcPr>
            <w:tcW w:w="453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函数</w:t>
            </w:r>
          </w:p>
        </w:tc>
        <w:tc>
          <w:tcPr>
            <w:tcW w:w="4535"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wH5FileData(Key,feats,names,filename)</w:t>
            </w:r>
          </w:p>
          <w:p w:rsidR="003452CC" w:rsidRPr="003452CC" w:rsidRDefault="003452CC" w:rsidP="00630DB4">
            <w:pPr>
              <w:pStyle w:val="affc"/>
            </w:pPr>
            <w:r w:rsidRPr="003452CC">
              <w:rPr>
                <w:rFonts w:hint="eastAsia"/>
              </w:rPr>
              <w:t>rH5FileData(Key,filename)</w:t>
            </w:r>
          </w:p>
        </w:tc>
      </w:tr>
    </w:tbl>
    <w:p w:rsidR="003452CC" w:rsidRPr="003452CC" w:rsidRDefault="003452CC" w:rsidP="003452CC">
      <w:pPr>
        <w:pStyle w:val="a5"/>
      </w:pPr>
    </w:p>
    <w:p w:rsidR="003452CC" w:rsidRPr="003452CC" w:rsidRDefault="003452CC" w:rsidP="003452CC">
      <w:pPr>
        <w:pStyle w:val="a5"/>
      </w:pPr>
      <w:r w:rsidRPr="003452CC">
        <w:rPr>
          <w:rFonts w:hint="eastAsia"/>
        </w:rPr>
        <w:t>特征数据库代码实现以及说明如下代码所示</w:t>
      </w:r>
      <w:r w:rsidR="00C75A26">
        <w:rPr>
          <w:rFonts w:hint="eastAsia"/>
        </w:rPr>
        <w:t>：</w:t>
      </w:r>
    </w:p>
    <w:p w:rsidR="003452CC" w:rsidRPr="003452CC" w:rsidRDefault="003452CC" w:rsidP="003452CC">
      <w:pPr>
        <w:pStyle w:val="a5"/>
      </w:pPr>
    </w:p>
    <w:p w:rsidR="003452CC" w:rsidRPr="003452CC" w:rsidRDefault="003452CC" w:rsidP="003452CC">
      <w:pPr>
        <w:pStyle w:val="afff1"/>
      </w:pPr>
      <w:r w:rsidRPr="003452CC">
        <w:rPr>
          <w:rFonts w:hint="eastAsia"/>
        </w:rPr>
        <w:t>代码 wH5FileData函数实现与说明</w:t>
      </w:r>
    </w:p>
    <w:p w:rsidR="003452CC" w:rsidRPr="003452CC" w:rsidRDefault="003452CC" w:rsidP="003452CC">
      <w:pPr>
        <w:pStyle w:val="affd"/>
        <w:ind w:left="420" w:right="420"/>
      </w:pPr>
      <w:r w:rsidRPr="003452CC">
        <w:rPr>
          <w:rFonts w:hint="eastAsia"/>
        </w:rPr>
        <w:t>def wH5FileData(Key,feats,names,filename):</w:t>
      </w:r>
    </w:p>
    <w:p w:rsidR="003452CC" w:rsidRPr="003452CC" w:rsidRDefault="003452CC" w:rsidP="003452CC">
      <w:pPr>
        <w:pStyle w:val="affd"/>
        <w:ind w:left="420" w:right="420"/>
      </w:pPr>
      <w:r w:rsidRPr="003452CC">
        <w:rPr>
          <w:rFonts w:hint="eastAsia"/>
        </w:rPr>
        <w:tab/>
        <w:t># 名称列表</w:t>
      </w:r>
    </w:p>
    <w:p w:rsidR="003452CC" w:rsidRPr="003452CC" w:rsidRDefault="003452CC" w:rsidP="003452CC">
      <w:pPr>
        <w:pStyle w:val="affd"/>
        <w:ind w:left="420" w:right="420"/>
      </w:pPr>
      <w:r w:rsidRPr="003452CC">
        <w:rPr>
          <w:rFonts w:hint="eastAsia"/>
        </w:rPr>
        <w:t xml:space="preserve">    namess = []</w:t>
      </w:r>
    </w:p>
    <w:p w:rsidR="003452CC" w:rsidRPr="003452CC" w:rsidRDefault="003452CC" w:rsidP="003452CC">
      <w:pPr>
        <w:pStyle w:val="affd"/>
        <w:ind w:left="420" w:right="420"/>
      </w:pPr>
      <w:r w:rsidRPr="003452CC">
        <w:rPr>
          <w:rFonts w:hint="eastAsia"/>
        </w:rPr>
        <w:t xml:space="preserve">    # 对名称列表进行编码</w:t>
      </w:r>
    </w:p>
    <w:p w:rsidR="003452CC" w:rsidRPr="003452CC" w:rsidRDefault="003452CC" w:rsidP="003452CC">
      <w:pPr>
        <w:pStyle w:val="affd"/>
        <w:ind w:left="420" w:right="420"/>
      </w:pPr>
      <w:r w:rsidRPr="003452CC">
        <w:rPr>
          <w:rFonts w:hint="eastAsia"/>
        </w:rPr>
        <w:t xml:space="preserve">    namess = strEncode(names)</w:t>
      </w:r>
    </w:p>
    <w:p w:rsidR="003452CC" w:rsidRPr="003452CC" w:rsidRDefault="003452CC" w:rsidP="003452CC">
      <w:pPr>
        <w:pStyle w:val="affd"/>
        <w:ind w:left="420" w:right="420"/>
      </w:pPr>
      <w:r w:rsidRPr="003452CC">
        <w:rPr>
          <w:rFonts w:hint="eastAsia"/>
        </w:rPr>
        <w:t xml:space="preserve">    try:</w:t>
      </w:r>
    </w:p>
    <w:p w:rsidR="003452CC" w:rsidRPr="003452CC" w:rsidRDefault="003452CC" w:rsidP="003452CC">
      <w:pPr>
        <w:pStyle w:val="affd"/>
        <w:ind w:left="420" w:right="420"/>
      </w:pPr>
      <w:r w:rsidRPr="003452CC">
        <w:rPr>
          <w:rFonts w:hint="eastAsia"/>
        </w:rPr>
        <w:t xml:space="preserve">    </w:t>
      </w:r>
      <w:r w:rsidRPr="003452CC">
        <w:rPr>
          <w:rFonts w:hint="eastAsia"/>
        </w:rPr>
        <w:tab/>
        <w:t># 以追加类型打开h5文件</w:t>
      </w:r>
    </w:p>
    <w:p w:rsidR="003452CC" w:rsidRPr="003452CC" w:rsidRDefault="003452CC" w:rsidP="003452CC">
      <w:pPr>
        <w:pStyle w:val="affd"/>
        <w:ind w:left="420" w:right="420"/>
      </w:pPr>
      <w:r w:rsidRPr="003452CC">
        <w:rPr>
          <w:rFonts w:hint="eastAsia"/>
        </w:rPr>
        <w:t xml:space="preserve">        with h5py.File (filename, 'a') as h5f:</w:t>
      </w:r>
    </w:p>
    <w:p w:rsidR="003452CC" w:rsidRPr="003452CC" w:rsidRDefault="003452CC" w:rsidP="003452CC">
      <w:pPr>
        <w:pStyle w:val="affd"/>
        <w:ind w:left="420" w:right="420"/>
      </w:pPr>
      <w:r w:rsidRPr="003452CC">
        <w:rPr>
          <w:rFonts w:hint="eastAsia"/>
        </w:rPr>
        <w:t xml:space="preserve">        </w:t>
      </w:r>
      <w:r w:rsidRPr="003452CC">
        <w:rPr>
          <w:rFonts w:hint="eastAsia"/>
        </w:rPr>
        <w:tab/>
        <w:t># 写入特征值和特征值索引</w:t>
      </w:r>
    </w:p>
    <w:p w:rsidR="003452CC" w:rsidRPr="003452CC" w:rsidRDefault="003452CC" w:rsidP="003452CC">
      <w:pPr>
        <w:pStyle w:val="affd"/>
        <w:ind w:left="420" w:right="420"/>
      </w:pPr>
      <w:r w:rsidRPr="003452CC">
        <w:rPr>
          <w:rFonts w:hint="eastAsia"/>
        </w:rPr>
        <w:t xml:space="preserve">            h5f.create_dataset ("data"+str(Key), data=feats)</w:t>
      </w:r>
    </w:p>
    <w:p w:rsidR="003452CC" w:rsidRPr="003452CC" w:rsidRDefault="003452CC" w:rsidP="003452CC">
      <w:pPr>
        <w:pStyle w:val="affd"/>
        <w:ind w:left="420" w:right="420"/>
      </w:pPr>
      <w:r w:rsidRPr="003452CC">
        <w:rPr>
          <w:rFonts w:hint="eastAsia"/>
        </w:rPr>
        <w:lastRenderedPageBreak/>
        <w:t xml:space="preserve">            # 写入图像名称和名称索</w:t>
      </w:r>
    </w:p>
    <w:p w:rsidR="003452CC" w:rsidRPr="003452CC" w:rsidRDefault="003452CC" w:rsidP="003452CC">
      <w:pPr>
        <w:pStyle w:val="affd"/>
        <w:ind w:left="420" w:right="420"/>
      </w:pPr>
      <w:r w:rsidRPr="003452CC">
        <w:rPr>
          <w:rFonts w:hint="eastAsia"/>
        </w:rPr>
        <w:t xml:space="preserve">            h5f.create_dataset ("name"+str(Key), data=namess)</w:t>
      </w:r>
    </w:p>
    <w:p w:rsidR="003452CC" w:rsidRPr="003452CC" w:rsidRDefault="003452CC" w:rsidP="003452CC">
      <w:pPr>
        <w:pStyle w:val="affd"/>
        <w:ind w:left="420" w:right="420"/>
      </w:pPr>
      <w:r w:rsidRPr="003452CC">
        <w:rPr>
          <w:rFonts w:hint="eastAsia"/>
        </w:rPr>
        <w:t xml:space="preserve">    # 写入失败则异常</w:t>
      </w:r>
    </w:p>
    <w:p w:rsidR="003452CC" w:rsidRPr="003452CC" w:rsidRDefault="003452CC" w:rsidP="003452CC">
      <w:pPr>
        <w:pStyle w:val="affd"/>
        <w:ind w:left="420" w:right="420"/>
      </w:pPr>
      <w:r w:rsidRPr="003452CC">
        <w:rPr>
          <w:rFonts w:hint="eastAsia"/>
        </w:rPr>
        <w:t xml:space="preserve">    except RuntimeError:</w:t>
      </w:r>
    </w:p>
    <w:p w:rsidR="003452CC" w:rsidRPr="003452CC" w:rsidRDefault="003452CC" w:rsidP="003452CC">
      <w:pPr>
        <w:pStyle w:val="affd"/>
        <w:ind w:left="420" w:right="420"/>
      </w:pPr>
      <w:r w:rsidRPr="003452CC">
        <w:rPr>
          <w:rFonts w:hint="eastAsia"/>
        </w:rPr>
        <w:t xml:space="preserve">        raise NameError('Unable to create link (name already exists)')</w:t>
      </w:r>
    </w:p>
    <w:p w:rsidR="003452CC" w:rsidRPr="003452CC" w:rsidRDefault="003452CC" w:rsidP="003452CC">
      <w:pPr>
        <w:pStyle w:val="affd"/>
        <w:ind w:left="420" w:right="420"/>
      </w:pPr>
      <w:r w:rsidRPr="003452CC">
        <w:rPr>
          <w:rFonts w:hint="eastAsia"/>
        </w:rPr>
        <w:t xml:space="preserve">    return 0</w:t>
      </w:r>
    </w:p>
    <w:p w:rsidR="003452CC" w:rsidRPr="003452CC" w:rsidRDefault="003452CC" w:rsidP="003452CC">
      <w:pPr>
        <w:pStyle w:val="a5"/>
      </w:pPr>
    </w:p>
    <w:p w:rsidR="003452CC" w:rsidRPr="003452CC" w:rsidRDefault="003452CC" w:rsidP="003452CC">
      <w:pPr>
        <w:pStyle w:val="afff1"/>
      </w:pPr>
      <w:r w:rsidRPr="003452CC">
        <w:rPr>
          <w:rFonts w:hint="eastAsia"/>
        </w:rPr>
        <w:t>代码 rH5FileData函数实现与说明</w:t>
      </w:r>
    </w:p>
    <w:p w:rsidR="003452CC" w:rsidRPr="003452CC" w:rsidRDefault="003452CC" w:rsidP="003452CC">
      <w:pPr>
        <w:pStyle w:val="affd"/>
        <w:ind w:left="420" w:right="420"/>
      </w:pPr>
      <w:r w:rsidRPr="003452CC">
        <w:rPr>
          <w:rFonts w:hint="eastAsia"/>
        </w:rPr>
        <w:t>def rH5FileData(Key,filename):</w:t>
      </w:r>
    </w:p>
    <w:p w:rsidR="003452CC" w:rsidRPr="003452CC" w:rsidRDefault="003452CC" w:rsidP="003452CC">
      <w:pPr>
        <w:pStyle w:val="affd"/>
        <w:ind w:left="420" w:right="420"/>
      </w:pPr>
      <w:r w:rsidRPr="003452CC">
        <w:rPr>
          <w:rFonts w:hint="eastAsia"/>
        </w:rPr>
        <w:t xml:space="preserve">    try:</w:t>
      </w:r>
    </w:p>
    <w:p w:rsidR="003452CC" w:rsidRPr="003452CC" w:rsidRDefault="003452CC" w:rsidP="003452CC">
      <w:pPr>
        <w:pStyle w:val="affd"/>
        <w:ind w:left="420" w:right="420"/>
      </w:pPr>
      <w:r w:rsidRPr="003452CC">
        <w:rPr>
          <w:rFonts w:hint="eastAsia"/>
        </w:rPr>
        <w:t xml:space="preserve">    </w:t>
      </w:r>
      <w:r w:rsidRPr="003452CC">
        <w:rPr>
          <w:rFonts w:hint="eastAsia"/>
        </w:rPr>
        <w:tab/>
        <w:t># 以读类型打开h5文件</w:t>
      </w:r>
    </w:p>
    <w:p w:rsidR="003452CC" w:rsidRPr="003452CC" w:rsidRDefault="003452CC" w:rsidP="003452CC">
      <w:pPr>
        <w:pStyle w:val="affd"/>
        <w:ind w:left="420" w:right="420"/>
      </w:pPr>
      <w:r w:rsidRPr="003452CC">
        <w:rPr>
          <w:rFonts w:hint="eastAsia"/>
        </w:rPr>
        <w:t xml:space="preserve">        with h5py.File (filename, 'r') as h5f:</w:t>
      </w:r>
    </w:p>
    <w:p w:rsidR="003452CC" w:rsidRPr="003452CC" w:rsidRDefault="003452CC" w:rsidP="003452CC">
      <w:pPr>
        <w:pStyle w:val="affd"/>
        <w:ind w:left="420" w:right="420"/>
      </w:pPr>
      <w:r w:rsidRPr="003452CC">
        <w:rPr>
          <w:rFonts w:hint="eastAsia"/>
        </w:rPr>
        <w:t xml:space="preserve">        </w:t>
      </w:r>
      <w:r w:rsidRPr="003452CC">
        <w:rPr>
          <w:rFonts w:hint="eastAsia"/>
        </w:rPr>
        <w:tab/>
        <w:t># 按指定特征索引读取特征值列表</w:t>
      </w:r>
    </w:p>
    <w:p w:rsidR="003452CC" w:rsidRPr="003452CC" w:rsidRDefault="003452CC" w:rsidP="003452CC">
      <w:pPr>
        <w:pStyle w:val="affd"/>
        <w:ind w:left="420" w:right="420"/>
      </w:pPr>
      <w:r w:rsidRPr="003452CC">
        <w:rPr>
          <w:rFonts w:hint="eastAsia"/>
        </w:rPr>
        <w:t xml:space="preserve">            feats = h5f["data" + str (Key)][:]</w:t>
      </w:r>
    </w:p>
    <w:p w:rsidR="003452CC" w:rsidRPr="003452CC" w:rsidRDefault="003452CC" w:rsidP="003452CC">
      <w:pPr>
        <w:pStyle w:val="affd"/>
        <w:ind w:left="420" w:right="420"/>
      </w:pPr>
      <w:r w:rsidRPr="003452CC">
        <w:rPr>
          <w:rFonts w:hint="eastAsia"/>
        </w:rPr>
        <w:t xml:space="preserve">            # 按指定名称索引读取图像名称列表</w:t>
      </w:r>
    </w:p>
    <w:p w:rsidR="003452CC" w:rsidRPr="003452CC" w:rsidRDefault="003452CC" w:rsidP="003452CC">
      <w:pPr>
        <w:pStyle w:val="affd"/>
        <w:ind w:left="420" w:right="420"/>
      </w:pPr>
      <w:r w:rsidRPr="003452CC">
        <w:rPr>
          <w:rFonts w:hint="eastAsia"/>
        </w:rPr>
        <w:t xml:space="preserve">            imgNames = h5f["name" + str (Key)][:]</w:t>
      </w:r>
    </w:p>
    <w:p w:rsidR="003452CC" w:rsidRPr="003452CC" w:rsidRDefault="003452CC" w:rsidP="003452CC">
      <w:pPr>
        <w:pStyle w:val="affd"/>
        <w:ind w:left="420" w:right="420"/>
      </w:pPr>
      <w:r w:rsidRPr="003452CC">
        <w:rPr>
          <w:rFonts w:hint="eastAsia"/>
        </w:rPr>
        <w:t xml:space="preserve">            # 返回特征值和解码后的名称</w:t>
      </w:r>
    </w:p>
    <w:p w:rsidR="003452CC" w:rsidRPr="003452CC" w:rsidRDefault="003452CC" w:rsidP="003452CC">
      <w:pPr>
        <w:pStyle w:val="affd"/>
        <w:ind w:left="420" w:right="420"/>
      </w:pPr>
      <w:r w:rsidRPr="003452CC">
        <w:rPr>
          <w:rFonts w:hint="eastAsia"/>
        </w:rPr>
        <w:t xml:space="preserve">            return feats,imgNames[0].decode("utf-8")</w:t>
      </w:r>
    </w:p>
    <w:p w:rsidR="003452CC" w:rsidRPr="003452CC" w:rsidRDefault="003452CC" w:rsidP="003452CC">
      <w:pPr>
        <w:pStyle w:val="affd"/>
        <w:ind w:left="420" w:right="420"/>
      </w:pPr>
      <w:r w:rsidRPr="003452CC">
        <w:rPr>
          <w:rFonts w:hint="eastAsia"/>
        </w:rPr>
        <w:t xml:space="preserve">    # 读取失败则异常</w:t>
      </w:r>
    </w:p>
    <w:p w:rsidR="003452CC" w:rsidRPr="003452CC" w:rsidRDefault="003452CC" w:rsidP="003452CC">
      <w:pPr>
        <w:pStyle w:val="affd"/>
        <w:ind w:left="420" w:right="420"/>
      </w:pPr>
      <w:r w:rsidRPr="003452CC">
        <w:rPr>
          <w:rFonts w:hint="eastAsia"/>
        </w:rPr>
        <w:t xml:space="preserve">    except KeyError:</w:t>
      </w:r>
    </w:p>
    <w:p w:rsidR="003452CC" w:rsidRPr="003452CC" w:rsidRDefault="003452CC" w:rsidP="003452CC">
      <w:pPr>
        <w:pStyle w:val="affd"/>
        <w:ind w:left="420" w:right="420"/>
      </w:pPr>
      <w:r w:rsidRPr="003452CC">
        <w:rPr>
          <w:rFonts w:hint="eastAsia"/>
        </w:rPr>
        <w:t xml:space="preserve">        print("Read HDF5 File Key Error")</w:t>
      </w:r>
    </w:p>
    <w:p w:rsidR="003452CC" w:rsidRPr="003452CC" w:rsidRDefault="003452CC" w:rsidP="003452CC">
      <w:pPr>
        <w:pStyle w:val="affd"/>
        <w:ind w:left="420" w:right="420"/>
      </w:pPr>
      <w:r w:rsidRPr="003452CC">
        <w:rPr>
          <w:rFonts w:hint="eastAsia"/>
        </w:rPr>
        <w:t xml:space="preserve">        return 1</w:t>
      </w:r>
    </w:p>
    <w:p w:rsidR="003452CC" w:rsidRPr="003452CC" w:rsidRDefault="003452CC" w:rsidP="003452CC">
      <w:pPr>
        <w:pStyle w:val="a5"/>
      </w:pPr>
    </w:p>
    <w:p w:rsidR="003452CC" w:rsidRPr="003452CC" w:rsidRDefault="003452CC" w:rsidP="003452CC">
      <w:pPr>
        <w:pStyle w:val="2"/>
      </w:pPr>
      <w:bookmarkStart w:id="45" w:name="_Toc513646999"/>
      <w:bookmarkStart w:id="46" w:name="_Toc513885822"/>
      <w:r w:rsidRPr="003452CC">
        <w:rPr>
          <w:rFonts w:hint="eastAsia"/>
        </w:rPr>
        <w:t>特征检索模块</w:t>
      </w:r>
      <w:bookmarkEnd w:id="45"/>
      <w:bookmarkEnd w:id="46"/>
    </w:p>
    <w:p w:rsidR="003452CC" w:rsidRPr="003452CC" w:rsidRDefault="003452CC" w:rsidP="003452CC">
      <w:pPr>
        <w:pStyle w:val="a5"/>
      </w:pPr>
      <w:r w:rsidRPr="003452CC">
        <w:rPr>
          <w:rFonts w:hint="eastAsia"/>
        </w:rPr>
        <w:t>特征检索模块首先需要调用特征提取模块对用户提供的图像进行特征提取，然后读取特征数据库中的所有数据，最后进行匹配及其评分，输出检索结果。</w:t>
      </w:r>
    </w:p>
    <w:p w:rsidR="003452CC" w:rsidRPr="003452CC" w:rsidRDefault="003452CC" w:rsidP="003452CC">
      <w:pPr>
        <w:pStyle w:val="a5"/>
      </w:pPr>
      <w:r w:rsidRPr="003452CC">
        <w:rPr>
          <w:rFonts w:hint="eastAsia"/>
        </w:rPr>
        <w:t>特征检索流程图如图4</w:t>
      </w:r>
      <w:r w:rsidR="006241C6">
        <w:t>-</w:t>
      </w:r>
      <w:r w:rsidRPr="003452CC">
        <w:rPr>
          <w:rFonts w:hint="eastAsia"/>
        </w:rPr>
        <w:t>5所示</w:t>
      </w:r>
      <w:r w:rsidR="00C75A26">
        <w:rPr>
          <w:rFonts w:hint="eastAsia"/>
        </w:rPr>
        <w:t>：</w:t>
      </w:r>
    </w:p>
    <w:p w:rsidR="003452CC" w:rsidRPr="003452CC" w:rsidRDefault="00C03955" w:rsidP="003452CC">
      <w:pPr>
        <w:pStyle w:val="afff2"/>
      </w:pPr>
      <w:r>
        <w:rPr>
          <w:noProof/>
        </w:rPr>
        <w:drawing>
          <wp:inline distT="0" distB="0" distL="0" distR="0">
            <wp:extent cx="2562225" cy="4276725"/>
            <wp:effectExtent l="0" t="0" r="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2225" cy="427672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图4</w:t>
      </w:r>
      <w:r w:rsidR="006241C6">
        <w:t>-</w:t>
      </w:r>
      <w:r w:rsidRPr="003452CC">
        <w:rPr>
          <w:rFonts w:hint="eastAsia"/>
        </w:rPr>
        <w:t>5 特征检索流程图</w:t>
      </w:r>
    </w:p>
    <w:p w:rsidR="003452CC" w:rsidRPr="003452CC" w:rsidRDefault="003452CC" w:rsidP="003452CC">
      <w:pPr>
        <w:pStyle w:val="a5"/>
      </w:pPr>
    </w:p>
    <w:p w:rsidR="003452CC" w:rsidRPr="003452CC" w:rsidRDefault="003452CC" w:rsidP="003452CC">
      <w:pPr>
        <w:pStyle w:val="a5"/>
      </w:pPr>
      <w:r w:rsidRPr="003452CC">
        <w:rPr>
          <w:rFonts w:hint="eastAsia"/>
        </w:rPr>
        <w:t>特征数据库算法描述，如表4-9所示</w:t>
      </w:r>
      <w:r w:rsidR="00C75A26">
        <w:rPr>
          <w:rFonts w:hint="eastAsia"/>
        </w:rPr>
        <w:t>：</w:t>
      </w:r>
    </w:p>
    <w:p w:rsidR="003452CC" w:rsidRPr="003452CC" w:rsidRDefault="003452CC" w:rsidP="003452CC">
      <w:pPr>
        <w:pStyle w:val="afff1"/>
      </w:pPr>
      <w:r w:rsidRPr="003452CC">
        <w:rPr>
          <w:rFonts w:hint="eastAsia"/>
        </w:rPr>
        <w:lastRenderedPageBreak/>
        <w:t>表4-9 特征检索伪代码</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070"/>
      </w:tblGrid>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算法2：特征检索评分</w:t>
            </w:r>
          </w:p>
        </w:tc>
      </w:tr>
      <w:tr w:rsidR="00630DB4" w:rsidRPr="00630DB4" w:rsidTr="00630DB4">
        <w:trPr>
          <w:tblHeader/>
          <w:jc w:val="center"/>
        </w:trPr>
        <w:tc>
          <w:tcPr>
            <w:tcW w:w="9070" w:type="dxa"/>
            <w:tcBorders>
              <w:top w:val="single" w:sz="4" w:space="0" w:color="auto"/>
              <w:left w:val="nil"/>
              <w:bottom w:val="single" w:sz="4" w:space="0" w:color="auto"/>
              <w:right w:val="nil"/>
            </w:tcBorders>
            <w:shd w:val="clear" w:color="auto" w:fill="auto"/>
            <w:hideMark/>
          </w:tcPr>
          <w:p w:rsidR="003452CC" w:rsidRPr="003452CC" w:rsidRDefault="003452CC" w:rsidP="00630DB4">
            <w:pPr>
              <w:pStyle w:val="affc"/>
            </w:pPr>
            <w:r w:rsidRPr="003452CC">
              <w:rPr>
                <w:rFonts w:hint="eastAsia"/>
              </w:rPr>
              <w:t>BEGIN</w:t>
            </w:r>
          </w:p>
          <w:p w:rsidR="003452CC" w:rsidRPr="003452CC" w:rsidRDefault="003452CC" w:rsidP="00630DB4">
            <w:pPr>
              <w:pStyle w:val="affc"/>
            </w:pPr>
            <w:r w:rsidRPr="003452CC">
              <w:rPr>
                <w:rFonts w:hint="eastAsia"/>
              </w:rPr>
              <w:t>对输出图像进行特征提取</w:t>
            </w:r>
          </w:p>
          <w:p w:rsidR="003452CC" w:rsidRPr="003452CC" w:rsidRDefault="003452CC" w:rsidP="00630DB4">
            <w:pPr>
              <w:pStyle w:val="affc"/>
            </w:pPr>
            <w:r w:rsidRPr="003452CC">
              <w:rPr>
                <w:rFonts w:hint="eastAsia"/>
              </w:rPr>
              <w:t>将得到的特征和数据库读取的特征进行向量点积</w:t>
            </w:r>
          </w:p>
          <w:p w:rsidR="003452CC" w:rsidRPr="003452CC" w:rsidRDefault="003452CC" w:rsidP="00630DB4">
            <w:pPr>
              <w:pStyle w:val="affc"/>
            </w:pPr>
            <w:r w:rsidRPr="003452CC">
              <w:rPr>
                <w:rFonts w:hint="eastAsia"/>
              </w:rPr>
              <w:t>将点积后的值从大到小排序</w:t>
            </w:r>
          </w:p>
          <w:p w:rsidR="003452CC" w:rsidRPr="003452CC" w:rsidRDefault="003452CC" w:rsidP="00630DB4">
            <w:pPr>
              <w:pStyle w:val="affc"/>
            </w:pPr>
            <w:r w:rsidRPr="003452CC">
              <w:rPr>
                <w:rFonts w:hint="eastAsia"/>
              </w:rPr>
              <w:t>对排序完成的向量进行评分</w:t>
            </w:r>
          </w:p>
          <w:p w:rsidR="003452CC" w:rsidRPr="003452CC" w:rsidRDefault="003452CC" w:rsidP="00630DB4">
            <w:pPr>
              <w:pStyle w:val="affc"/>
            </w:pPr>
            <w:r w:rsidRPr="003452CC">
              <w:rPr>
                <w:rFonts w:hint="eastAsia"/>
              </w:rPr>
              <w:t>返回评分列表</w:t>
            </w:r>
          </w:p>
          <w:p w:rsidR="003452CC" w:rsidRPr="003452CC" w:rsidRDefault="003452CC" w:rsidP="00630DB4">
            <w:pPr>
              <w:pStyle w:val="affc"/>
            </w:pPr>
            <w:r w:rsidRPr="003452CC">
              <w:rPr>
                <w:rFonts w:hint="eastAsia"/>
              </w:rPr>
              <w:t>END</w:t>
            </w:r>
          </w:p>
        </w:tc>
      </w:tr>
    </w:tbl>
    <w:p w:rsidR="003452CC" w:rsidRPr="003452CC" w:rsidRDefault="003452CC" w:rsidP="003452CC">
      <w:pPr>
        <w:pStyle w:val="a5"/>
      </w:pPr>
    </w:p>
    <w:p w:rsidR="003452CC" w:rsidRPr="003452CC" w:rsidRDefault="003452CC" w:rsidP="003452CC">
      <w:pPr>
        <w:pStyle w:val="a5"/>
      </w:pPr>
      <w:r w:rsidRPr="003452CC">
        <w:rPr>
          <w:rFonts w:hint="eastAsia"/>
        </w:rPr>
        <w:t>特征检索模块所需函数，如表4-10所示</w:t>
      </w:r>
      <w:r w:rsidR="00C75A26">
        <w:rPr>
          <w:rFonts w:hint="eastAsia"/>
        </w:rPr>
        <w:t>：</w:t>
      </w:r>
    </w:p>
    <w:p w:rsidR="003452CC" w:rsidRPr="003452CC" w:rsidRDefault="003452CC" w:rsidP="003452CC">
      <w:pPr>
        <w:pStyle w:val="afff1"/>
      </w:pPr>
      <w:r w:rsidRPr="003452CC">
        <w:rPr>
          <w:rFonts w:hint="eastAsia"/>
        </w:rPr>
        <w:t>表4-10 特征检索模块涉及到的函数</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4535"/>
        <w:gridCol w:w="4535"/>
      </w:tblGrid>
      <w:tr w:rsidR="00630DB4" w:rsidRPr="00630DB4" w:rsidTr="00630DB4">
        <w:trPr>
          <w:tblHeader/>
          <w:jc w:val="center"/>
        </w:trPr>
        <w:tc>
          <w:tcPr>
            <w:tcW w:w="453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函数</w:t>
            </w:r>
          </w:p>
        </w:tc>
        <w:tc>
          <w:tcPr>
            <w:tcW w:w="4535"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featureSearch(queryImage,feats)</w:t>
            </w:r>
          </w:p>
          <w:p w:rsidR="003452CC" w:rsidRPr="003452CC" w:rsidRDefault="003452CC" w:rsidP="00630DB4">
            <w:pPr>
              <w:pStyle w:val="affc"/>
            </w:pPr>
            <w:r w:rsidRPr="003452CC">
              <w:rPr>
                <w:rFonts w:hint="eastAsia"/>
              </w:rPr>
              <w:t>showImage(queryImage,imlist,result)</w:t>
            </w:r>
          </w:p>
        </w:tc>
      </w:tr>
    </w:tbl>
    <w:p w:rsidR="003452CC" w:rsidRPr="003452CC" w:rsidRDefault="003452CC" w:rsidP="003452CC">
      <w:pPr>
        <w:pStyle w:val="a5"/>
      </w:pPr>
    </w:p>
    <w:p w:rsidR="003452CC" w:rsidRPr="003452CC" w:rsidRDefault="003452CC" w:rsidP="003452CC">
      <w:pPr>
        <w:pStyle w:val="a5"/>
      </w:pPr>
      <w:r w:rsidRPr="003452CC">
        <w:rPr>
          <w:rFonts w:hint="eastAsia"/>
        </w:rPr>
        <w:t>特征检索模块，具体代码实现，核心代码如下代码所示</w:t>
      </w:r>
      <w:r w:rsidR="00C75A26">
        <w:rPr>
          <w:rFonts w:hint="eastAsia"/>
        </w:rPr>
        <w:t>：</w:t>
      </w:r>
    </w:p>
    <w:p w:rsidR="003452CC" w:rsidRPr="003452CC" w:rsidRDefault="003452CC" w:rsidP="003452CC">
      <w:pPr>
        <w:pStyle w:val="afff1"/>
      </w:pPr>
      <w:r w:rsidRPr="003452CC">
        <w:rPr>
          <w:rFonts w:hint="eastAsia"/>
        </w:rPr>
        <w:t>代码 featureSearch函数实现与说明</w:t>
      </w:r>
    </w:p>
    <w:p w:rsidR="003452CC" w:rsidRPr="003452CC" w:rsidRDefault="003452CC" w:rsidP="003452CC">
      <w:pPr>
        <w:pStyle w:val="affd"/>
        <w:ind w:left="420" w:right="420"/>
      </w:pPr>
      <w:r w:rsidRPr="003452CC">
        <w:rPr>
          <w:rFonts w:hint="eastAsia"/>
        </w:rPr>
        <w:t>def featureSearch(queryImage,feats):</w:t>
      </w:r>
    </w:p>
    <w:p w:rsidR="003452CC" w:rsidRPr="003452CC" w:rsidRDefault="003452CC" w:rsidP="003452CC">
      <w:pPr>
        <w:pStyle w:val="affd"/>
        <w:ind w:left="420" w:right="420"/>
      </w:pPr>
      <w:r w:rsidRPr="003452CC">
        <w:rPr>
          <w:rFonts w:hint="eastAsia"/>
        </w:rPr>
        <w:tab/>
        <w:t>feat = feature()</w:t>
      </w:r>
    </w:p>
    <w:p w:rsidR="003452CC" w:rsidRPr="003452CC" w:rsidRDefault="003452CC" w:rsidP="003452CC">
      <w:pPr>
        <w:pStyle w:val="affd"/>
        <w:ind w:left="420" w:right="420"/>
      </w:pPr>
      <w:r w:rsidRPr="003452CC">
        <w:rPr>
          <w:rFonts w:hint="eastAsia"/>
        </w:rPr>
        <w:tab/>
        <w:t># 特征提取</w:t>
      </w:r>
    </w:p>
    <w:p w:rsidR="003452CC" w:rsidRPr="003452CC" w:rsidRDefault="003452CC" w:rsidP="003452CC">
      <w:pPr>
        <w:pStyle w:val="affd"/>
        <w:ind w:left="420" w:right="420"/>
      </w:pPr>
      <w:r w:rsidRPr="003452CC">
        <w:rPr>
          <w:rFonts w:hint="eastAsia"/>
        </w:rPr>
        <w:t xml:space="preserve">    queryVec = feat.extract_feat (queryImage)</w:t>
      </w:r>
    </w:p>
    <w:p w:rsidR="003452CC" w:rsidRPr="003452CC" w:rsidRDefault="003452CC" w:rsidP="003452CC">
      <w:pPr>
        <w:pStyle w:val="affd"/>
        <w:ind w:left="420" w:right="420"/>
      </w:pPr>
      <w:r w:rsidRPr="003452CC">
        <w:rPr>
          <w:rFonts w:hint="eastAsia"/>
        </w:rPr>
        <w:t xml:space="preserve">    # 向量点积</w:t>
      </w:r>
    </w:p>
    <w:p w:rsidR="003452CC" w:rsidRPr="003452CC" w:rsidRDefault="003452CC" w:rsidP="003452CC">
      <w:pPr>
        <w:pStyle w:val="affd"/>
        <w:ind w:left="420" w:right="420"/>
      </w:pPr>
      <w:r w:rsidRPr="003452CC">
        <w:rPr>
          <w:rFonts w:hint="eastAsia"/>
        </w:rPr>
        <w:t xml:space="preserve">    scores = np.dot (queryVec, feats.T)</w:t>
      </w:r>
    </w:p>
    <w:p w:rsidR="003452CC" w:rsidRPr="003452CC" w:rsidRDefault="003452CC" w:rsidP="003452CC">
      <w:pPr>
        <w:pStyle w:val="affd"/>
        <w:ind w:left="420" w:right="420"/>
      </w:pPr>
      <w:r w:rsidRPr="003452CC">
        <w:rPr>
          <w:rFonts w:hint="eastAsia"/>
        </w:rPr>
        <w:t xml:space="preserve">    # 点积后排序</w:t>
      </w:r>
    </w:p>
    <w:p w:rsidR="003452CC" w:rsidRPr="003452CC" w:rsidRDefault="003452CC" w:rsidP="003452CC">
      <w:pPr>
        <w:pStyle w:val="affd"/>
        <w:ind w:left="420" w:right="420"/>
      </w:pPr>
      <w:r w:rsidRPr="003452CC">
        <w:rPr>
          <w:rFonts w:hint="eastAsia"/>
        </w:rPr>
        <w:t xml:space="preserve">    rank_ID = np.argsort (scores)[::-1]</w:t>
      </w:r>
    </w:p>
    <w:p w:rsidR="003452CC" w:rsidRPr="003452CC" w:rsidRDefault="003452CC" w:rsidP="003452CC">
      <w:pPr>
        <w:pStyle w:val="affd"/>
        <w:ind w:left="420" w:right="420"/>
      </w:pPr>
      <w:r w:rsidRPr="003452CC">
        <w:rPr>
          <w:rFonts w:hint="eastAsia"/>
        </w:rPr>
        <w:t xml:space="preserve">    # 根据排序ID对其评分</w:t>
      </w:r>
    </w:p>
    <w:p w:rsidR="003452CC" w:rsidRPr="003452CC" w:rsidRDefault="003452CC" w:rsidP="003452CC">
      <w:pPr>
        <w:pStyle w:val="affd"/>
        <w:ind w:left="420" w:right="420"/>
      </w:pPr>
      <w:r w:rsidRPr="003452CC">
        <w:rPr>
          <w:rFonts w:hint="eastAsia"/>
        </w:rPr>
        <w:t xml:space="preserve">    rank_score = scores[rank_ID]</w:t>
      </w:r>
    </w:p>
    <w:p w:rsidR="003452CC" w:rsidRPr="003452CC" w:rsidRDefault="003452CC" w:rsidP="003452CC">
      <w:pPr>
        <w:pStyle w:val="affd"/>
        <w:ind w:left="420" w:right="420"/>
      </w:pPr>
      <w:r w:rsidRPr="003452CC">
        <w:rPr>
          <w:rFonts w:hint="eastAsia"/>
        </w:rPr>
        <w:t xml:space="preserve">    # 返回排序ID和评分</w:t>
      </w:r>
    </w:p>
    <w:p w:rsidR="003452CC" w:rsidRPr="003452CC" w:rsidRDefault="003452CC" w:rsidP="003452CC">
      <w:pPr>
        <w:pStyle w:val="affd"/>
        <w:ind w:left="420" w:right="420"/>
      </w:pPr>
      <w:r w:rsidRPr="003452CC">
        <w:rPr>
          <w:rFonts w:hint="eastAsia"/>
        </w:rPr>
        <w:t xml:space="preserve">    return rank_ID,rank_score</w:t>
      </w:r>
    </w:p>
    <w:p w:rsidR="003452CC" w:rsidRPr="003452CC" w:rsidRDefault="003452CC" w:rsidP="003452CC">
      <w:pPr>
        <w:pStyle w:val="a5"/>
      </w:pPr>
    </w:p>
    <w:p w:rsidR="003452CC" w:rsidRPr="003452CC" w:rsidRDefault="003452CC" w:rsidP="003452CC">
      <w:pPr>
        <w:pStyle w:val="a5"/>
      </w:pPr>
      <w:r w:rsidRPr="003452CC">
        <w:rPr>
          <w:rFonts w:hint="eastAsia"/>
        </w:rPr>
        <w:t>根据评分ID可以获取图像名称，最后利用图像名称查得图像位置信息。最后返回位置信息和显示最相似图像。</w:t>
      </w:r>
    </w:p>
    <w:p w:rsidR="003452CC" w:rsidRPr="003452CC" w:rsidRDefault="003452CC" w:rsidP="003452CC">
      <w:pPr>
        <w:pStyle w:val="afff1"/>
      </w:pPr>
      <w:r w:rsidRPr="003452CC">
        <w:rPr>
          <w:rFonts w:hint="eastAsia"/>
        </w:rPr>
        <w:t>代码 showImage函数实现与说明</w:t>
      </w:r>
    </w:p>
    <w:p w:rsidR="003452CC" w:rsidRPr="003452CC" w:rsidRDefault="003452CC" w:rsidP="003452CC">
      <w:pPr>
        <w:pStyle w:val="affd"/>
        <w:ind w:left="420" w:right="420"/>
      </w:pPr>
      <w:r w:rsidRPr="003452CC">
        <w:rPr>
          <w:rFonts w:hint="eastAsia"/>
        </w:rPr>
        <w:t>def showImage(queryImage, imlist, result):</w:t>
      </w:r>
    </w:p>
    <w:p w:rsidR="003452CC" w:rsidRPr="003452CC" w:rsidRDefault="003452CC" w:rsidP="003452CC">
      <w:pPr>
        <w:pStyle w:val="affd"/>
        <w:ind w:left="420" w:right="420"/>
      </w:pPr>
      <w:r w:rsidRPr="003452CC">
        <w:rPr>
          <w:rFonts w:hint="eastAsia"/>
        </w:rPr>
        <w:t xml:space="preserve">    # 读取和显示查询图像</w:t>
      </w:r>
    </w:p>
    <w:p w:rsidR="003452CC" w:rsidRPr="003452CC" w:rsidRDefault="003452CC" w:rsidP="003452CC">
      <w:pPr>
        <w:pStyle w:val="affd"/>
        <w:ind w:left="420" w:right="420"/>
      </w:pPr>
      <w:r w:rsidRPr="003452CC">
        <w:rPr>
          <w:rFonts w:hint="eastAsia"/>
        </w:rPr>
        <w:t xml:space="preserve">    _queryImg = mpimg.imread (queryImage)</w:t>
      </w:r>
    </w:p>
    <w:p w:rsidR="003452CC" w:rsidRPr="003452CC" w:rsidRDefault="003452CC" w:rsidP="003452CC">
      <w:pPr>
        <w:pStyle w:val="affd"/>
        <w:ind w:left="420" w:right="420"/>
      </w:pPr>
      <w:r w:rsidRPr="003452CC">
        <w:rPr>
          <w:rFonts w:hint="eastAsia"/>
        </w:rPr>
        <w:t xml:space="preserve">    plt.title ("Query Image")</w:t>
      </w:r>
    </w:p>
    <w:p w:rsidR="003452CC" w:rsidRPr="003452CC" w:rsidRDefault="003452CC" w:rsidP="003452CC">
      <w:pPr>
        <w:pStyle w:val="affd"/>
        <w:ind w:left="420" w:right="420"/>
      </w:pPr>
      <w:r w:rsidRPr="003452CC">
        <w:rPr>
          <w:rFonts w:hint="eastAsia"/>
        </w:rPr>
        <w:t xml:space="preserve">    plt.imshow (_queryImg)</w:t>
      </w:r>
    </w:p>
    <w:p w:rsidR="003452CC" w:rsidRPr="003452CC" w:rsidRDefault="003452CC" w:rsidP="003452CC">
      <w:pPr>
        <w:pStyle w:val="affd"/>
        <w:ind w:left="420" w:right="420"/>
      </w:pPr>
      <w:r w:rsidRPr="003452CC">
        <w:rPr>
          <w:rFonts w:hint="eastAsia"/>
        </w:rPr>
        <w:t xml:space="preserve">    plt.show ()</w:t>
      </w:r>
    </w:p>
    <w:p w:rsidR="003452CC" w:rsidRDefault="003452CC" w:rsidP="003452CC">
      <w:pPr>
        <w:pStyle w:val="affd"/>
        <w:ind w:left="420" w:right="420"/>
      </w:pPr>
      <w:r w:rsidRPr="003452CC">
        <w:rPr>
          <w:rFonts w:hint="eastAsia"/>
        </w:rPr>
        <w:t xml:space="preserve">    # 显示检索结果</w:t>
      </w:r>
    </w:p>
    <w:p w:rsidR="004C72D9" w:rsidRPr="003452CC" w:rsidRDefault="004C72D9" w:rsidP="003452CC">
      <w:pPr>
        <w:pStyle w:val="affd"/>
        <w:ind w:left="420" w:right="420"/>
      </w:pPr>
    </w:p>
    <w:p w:rsidR="003452CC" w:rsidRPr="003452CC" w:rsidRDefault="003452CC" w:rsidP="003452CC">
      <w:pPr>
        <w:pStyle w:val="affd"/>
        <w:ind w:left="420" w:right="420"/>
      </w:pPr>
      <w:r w:rsidRPr="003452CC">
        <w:rPr>
          <w:rFonts w:hint="eastAsia"/>
        </w:rPr>
        <w:t xml:space="preserve">    for i, im in enumerate (imlist):</w:t>
      </w:r>
    </w:p>
    <w:p w:rsidR="003452CC" w:rsidRPr="003452CC" w:rsidRDefault="003452CC" w:rsidP="003452CC">
      <w:pPr>
        <w:pStyle w:val="affd"/>
        <w:ind w:left="420" w:right="420"/>
      </w:pPr>
      <w:r w:rsidRPr="003452CC">
        <w:rPr>
          <w:rFonts w:hint="eastAsia"/>
        </w:rPr>
        <w:t xml:space="preserve">        image = mpimg.imread (result + "/" + im)</w:t>
      </w:r>
    </w:p>
    <w:p w:rsidR="003452CC" w:rsidRPr="003452CC" w:rsidRDefault="003452CC" w:rsidP="003452CC">
      <w:pPr>
        <w:pStyle w:val="affd"/>
        <w:ind w:left="420" w:right="420"/>
      </w:pPr>
      <w:r w:rsidRPr="003452CC">
        <w:rPr>
          <w:rFonts w:hint="eastAsia"/>
        </w:rPr>
        <w:t xml:space="preserve">        plt.title ("top %d" % (i + 1))</w:t>
      </w:r>
    </w:p>
    <w:p w:rsidR="003452CC" w:rsidRPr="003452CC" w:rsidRDefault="003452CC" w:rsidP="003452CC">
      <w:pPr>
        <w:pStyle w:val="affd"/>
        <w:ind w:left="420" w:right="420"/>
      </w:pPr>
      <w:r w:rsidRPr="003452CC">
        <w:rPr>
          <w:rFonts w:hint="eastAsia"/>
        </w:rPr>
        <w:t xml:space="preserve">        plt.imshow (image)</w:t>
      </w:r>
    </w:p>
    <w:p w:rsidR="003452CC" w:rsidRDefault="003452CC" w:rsidP="003452CC">
      <w:pPr>
        <w:pStyle w:val="affd"/>
        <w:ind w:left="420" w:right="420"/>
      </w:pPr>
      <w:r w:rsidRPr="003452CC">
        <w:rPr>
          <w:rFonts w:hint="eastAsia"/>
        </w:rPr>
        <w:t xml:space="preserve">        plt.show ()</w:t>
      </w:r>
    </w:p>
    <w:p w:rsidR="004C72D9" w:rsidRDefault="004C72D9" w:rsidP="003452CC">
      <w:pPr>
        <w:pStyle w:val="affd"/>
        <w:ind w:left="420" w:right="420"/>
      </w:pPr>
    </w:p>
    <w:p w:rsidR="003452CC" w:rsidRPr="003452CC" w:rsidRDefault="003452CC" w:rsidP="003452CC">
      <w:pPr>
        <w:pStyle w:val="affd"/>
        <w:ind w:left="420" w:right="420"/>
      </w:pPr>
      <w:r w:rsidRPr="003452CC">
        <w:rPr>
          <w:rFonts w:hint="eastAsia"/>
        </w:rPr>
        <w:t xml:space="preserve">    return 0</w:t>
      </w:r>
    </w:p>
    <w:p w:rsidR="003452CC" w:rsidRPr="003452CC" w:rsidRDefault="003452CC" w:rsidP="003452CC">
      <w:pPr>
        <w:pStyle w:val="1"/>
      </w:pPr>
      <w:bookmarkStart w:id="47" w:name="_Toc513647000"/>
      <w:bookmarkStart w:id="48" w:name="_Toc513885823"/>
      <w:r w:rsidRPr="003452CC">
        <w:rPr>
          <w:rFonts w:hint="eastAsia"/>
        </w:rPr>
        <w:t>系统测试与分析</w:t>
      </w:r>
      <w:bookmarkEnd w:id="47"/>
      <w:bookmarkEnd w:id="48"/>
    </w:p>
    <w:p w:rsidR="003452CC" w:rsidRPr="003452CC" w:rsidRDefault="003452CC" w:rsidP="003452CC">
      <w:pPr>
        <w:pStyle w:val="a5"/>
      </w:pPr>
      <w:r w:rsidRPr="003452CC">
        <w:rPr>
          <w:rFonts w:hint="eastAsia"/>
        </w:rPr>
        <w:t>本章介绍了功能测试和性能测试的测试方法和测试用例设计，测试用例的执行结果。</w:t>
      </w:r>
    </w:p>
    <w:p w:rsidR="003452CC" w:rsidRPr="003452CC" w:rsidRDefault="003452CC" w:rsidP="003452CC">
      <w:pPr>
        <w:pStyle w:val="2"/>
      </w:pPr>
      <w:bookmarkStart w:id="49" w:name="_Toc513647001"/>
      <w:bookmarkStart w:id="50" w:name="_Toc513885824"/>
      <w:r w:rsidRPr="003452CC">
        <w:rPr>
          <w:rFonts w:hint="eastAsia"/>
        </w:rPr>
        <w:t>实验数据集</w:t>
      </w:r>
      <w:bookmarkEnd w:id="49"/>
      <w:bookmarkEnd w:id="50"/>
    </w:p>
    <w:p w:rsidR="003452CC" w:rsidRPr="003452CC" w:rsidRDefault="003452CC" w:rsidP="003452CC">
      <w:pPr>
        <w:pStyle w:val="a5"/>
      </w:pPr>
      <w:r w:rsidRPr="003452CC">
        <w:rPr>
          <w:rFonts w:hint="eastAsia"/>
        </w:rPr>
        <w:t>图像数据集为人工采集的北京邮电大学校内图像，一共有8062张图像文件，还有图像与之对应的8062个图像指纹信息文本文件。共计162个位置信息，图像内容为，从多个角度对同一位置目标进行拍摄。</w:t>
      </w:r>
    </w:p>
    <w:p w:rsidR="003452CC" w:rsidRPr="003452CC" w:rsidRDefault="003452CC" w:rsidP="003452CC">
      <w:pPr>
        <w:pStyle w:val="a5"/>
      </w:pPr>
      <w:r w:rsidRPr="003452CC">
        <w:rPr>
          <w:rFonts w:hint="eastAsia"/>
        </w:rPr>
        <w:lastRenderedPageBreak/>
        <w:t>图像有1088x1920/1152x2048/1232x2048/1440x2560/1520x2688等5种图像分辨率。</w:t>
      </w:r>
    </w:p>
    <w:p w:rsidR="003452CC" w:rsidRPr="003452CC" w:rsidRDefault="003452CC" w:rsidP="003452CC">
      <w:pPr>
        <w:pStyle w:val="a5"/>
      </w:pPr>
      <w:r w:rsidRPr="003452CC">
        <w:rPr>
          <w:rFonts w:hint="eastAsia"/>
        </w:rPr>
        <w:t>图像数据集有两部分：训练数据集、测试数据集。</w:t>
      </w:r>
    </w:p>
    <w:p w:rsidR="003452CC" w:rsidRPr="003452CC" w:rsidRDefault="003452CC" w:rsidP="003452CC">
      <w:pPr>
        <w:pStyle w:val="a5"/>
      </w:pPr>
      <w:r w:rsidRPr="003452CC">
        <w:rPr>
          <w:rFonts w:hint="eastAsia"/>
        </w:rPr>
        <w:t>训练数据集：6，442张图像，总大小为4.32GB。每个位置的图像有38-40张。</w:t>
      </w:r>
    </w:p>
    <w:p w:rsidR="003452CC" w:rsidRPr="003452CC" w:rsidRDefault="003452CC" w:rsidP="003452CC">
      <w:pPr>
        <w:pStyle w:val="a5"/>
      </w:pPr>
      <w:r w:rsidRPr="003452CC">
        <w:rPr>
          <w:rFonts w:hint="eastAsia"/>
        </w:rPr>
        <w:t>测试数据集：1，620张图像，总大小为1.07GB，每个位置的图像有10张。</w:t>
      </w:r>
    </w:p>
    <w:p w:rsidR="003452CC" w:rsidRPr="003452CC" w:rsidRDefault="003452CC" w:rsidP="003452CC">
      <w:pPr>
        <w:pStyle w:val="a5"/>
      </w:pPr>
    </w:p>
    <w:p w:rsidR="003452CC" w:rsidRPr="003452CC" w:rsidRDefault="003452CC" w:rsidP="003452CC">
      <w:pPr>
        <w:pStyle w:val="2"/>
      </w:pPr>
      <w:bookmarkStart w:id="51" w:name="_Toc513647002"/>
      <w:bookmarkStart w:id="52" w:name="_Toc513885825"/>
      <w:r w:rsidRPr="003452CC">
        <w:rPr>
          <w:rFonts w:hint="eastAsia"/>
        </w:rPr>
        <w:t>测试环境</w:t>
      </w:r>
      <w:bookmarkEnd w:id="51"/>
      <w:bookmarkEnd w:id="52"/>
    </w:p>
    <w:p w:rsidR="003452CC" w:rsidRPr="003452CC" w:rsidRDefault="003452CC" w:rsidP="003452CC">
      <w:pPr>
        <w:pStyle w:val="a5"/>
      </w:pPr>
      <w:r w:rsidRPr="003452CC">
        <w:rPr>
          <w:rFonts w:hint="eastAsia"/>
        </w:rPr>
        <w:t>本次系统测试采用编写测试用例函数，对相对应的功能和性能进行测试。</w:t>
      </w:r>
    </w:p>
    <w:p w:rsidR="003452CC" w:rsidRPr="003452CC" w:rsidRDefault="003452CC" w:rsidP="003452CC">
      <w:pPr>
        <w:pStyle w:val="a5"/>
      </w:pPr>
      <w:r w:rsidRPr="003452CC">
        <w:rPr>
          <w:rFonts w:hint="eastAsia"/>
        </w:rPr>
        <w:t>本次系统测试检查以下问题：</w:t>
      </w:r>
    </w:p>
    <w:p w:rsidR="003452CC" w:rsidRPr="003452CC" w:rsidRDefault="003452CC" w:rsidP="003452CC">
      <w:pPr>
        <w:pStyle w:val="a5"/>
      </w:pPr>
      <w:r w:rsidRPr="003452CC">
        <w:rPr>
          <w:rFonts w:hint="eastAsia"/>
        </w:rPr>
        <w:tab/>
        <w:t>1、图像特征提取功能是否正常</w:t>
      </w:r>
    </w:p>
    <w:p w:rsidR="003452CC" w:rsidRPr="003452CC" w:rsidRDefault="003452CC" w:rsidP="003452CC">
      <w:pPr>
        <w:pStyle w:val="a5"/>
      </w:pPr>
      <w:r w:rsidRPr="003452CC">
        <w:rPr>
          <w:rFonts w:hint="eastAsia"/>
        </w:rPr>
        <w:tab/>
        <w:t>2、图像特征数据库功能是否正常</w:t>
      </w:r>
    </w:p>
    <w:p w:rsidR="003452CC" w:rsidRPr="003452CC" w:rsidRDefault="003452CC" w:rsidP="003452CC">
      <w:pPr>
        <w:pStyle w:val="a5"/>
      </w:pPr>
      <w:r w:rsidRPr="003452CC">
        <w:rPr>
          <w:rFonts w:hint="eastAsia"/>
        </w:rPr>
        <w:tab/>
        <w:t>3、图像特征检索功能是否正常</w:t>
      </w:r>
    </w:p>
    <w:p w:rsidR="003452CC" w:rsidRPr="003452CC" w:rsidRDefault="003452CC" w:rsidP="003452CC">
      <w:pPr>
        <w:pStyle w:val="a5"/>
      </w:pPr>
      <w:r w:rsidRPr="003452CC">
        <w:rPr>
          <w:rFonts w:hint="eastAsia"/>
        </w:rPr>
        <w:tab/>
        <w:t>4、图像特征提取耗时是否达标</w:t>
      </w:r>
    </w:p>
    <w:p w:rsidR="003452CC" w:rsidRPr="003452CC" w:rsidRDefault="003452CC" w:rsidP="003452CC">
      <w:pPr>
        <w:pStyle w:val="a5"/>
      </w:pPr>
      <w:r w:rsidRPr="003452CC">
        <w:rPr>
          <w:rFonts w:hint="eastAsia"/>
        </w:rPr>
        <w:tab/>
        <w:t>5、图像检索耗时是否达标</w:t>
      </w:r>
    </w:p>
    <w:p w:rsidR="003452CC" w:rsidRPr="003452CC" w:rsidRDefault="003452CC" w:rsidP="003452CC">
      <w:pPr>
        <w:pStyle w:val="a5"/>
      </w:pPr>
      <w:r w:rsidRPr="003452CC">
        <w:rPr>
          <w:rFonts w:hint="eastAsia"/>
        </w:rPr>
        <w:tab/>
        <w:t>6、图像检索准确率是否达标</w:t>
      </w:r>
    </w:p>
    <w:p w:rsidR="003452CC" w:rsidRPr="003452CC" w:rsidRDefault="003452CC" w:rsidP="003452CC">
      <w:pPr>
        <w:pStyle w:val="a5"/>
      </w:pPr>
      <w:r w:rsidRPr="003452CC">
        <w:rPr>
          <w:rFonts w:hint="eastAsia"/>
        </w:rPr>
        <w:tab/>
        <w:t>7、图像检索召回率是否合理</w:t>
      </w:r>
    </w:p>
    <w:p w:rsidR="003452CC" w:rsidRPr="003452CC" w:rsidRDefault="003452CC" w:rsidP="003452CC">
      <w:pPr>
        <w:pStyle w:val="a5"/>
      </w:pPr>
    </w:p>
    <w:p w:rsidR="003452CC" w:rsidRPr="003452CC" w:rsidRDefault="003452CC" w:rsidP="003452CC">
      <w:pPr>
        <w:pStyle w:val="a5"/>
      </w:pPr>
      <w:r w:rsidRPr="003452CC">
        <w:rPr>
          <w:rFonts w:hint="eastAsia"/>
        </w:rPr>
        <w:t>本次系统测试的测试环境如表5-1所示</w:t>
      </w:r>
      <w:r w:rsidR="00C75A26">
        <w:rPr>
          <w:rFonts w:hint="eastAsia"/>
        </w:rPr>
        <w:t>：</w:t>
      </w:r>
    </w:p>
    <w:p w:rsidR="003452CC" w:rsidRPr="003452CC" w:rsidRDefault="003452CC" w:rsidP="003452CC">
      <w:pPr>
        <w:pStyle w:val="afff1"/>
      </w:pPr>
      <w:r w:rsidRPr="003452CC">
        <w:rPr>
          <w:rFonts w:hint="eastAsia"/>
        </w:rPr>
        <w:t>表5-1 测试环境</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023"/>
        <w:gridCol w:w="1230"/>
        <w:gridCol w:w="4817"/>
      </w:tblGrid>
      <w:tr w:rsidR="00630DB4" w:rsidRPr="00630DB4" w:rsidTr="00630DB4">
        <w:trPr>
          <w:tblHeader/>
          <w:jc w:val="center"/>
        </w:trPr>
        <w:tc>
          <w:tcPr>
            <w:tcW w:w="3023" w:type="dxa"/>
            <w:vMerge w:val="restart"/>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测试环境</w:t>
            </w:r>
          </w:p>
        </w:tc>
        <w:tc>
          <w:tcPr>
            <w:tcW w:w="1230"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硬件</w:t>
            </w:r>
          </w:p>
        </w:tc>
        <w:tc>
          <w:tcPr>
            <w:tcW w:w="4817"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处理器：Inter i5-6200U</w:t>
            </w:r>
          </w:p>
          <w:p w:rsidR="003452CC" w:rsidRPr="003452CC" w:rsidRDefault="003452CC" w:rsidP="00630DB4">
            <w:pPr>
              <w:pStyle w:val="affc"/>
            </w:pPr>
            <w:r w:rsidRPr="003452CC">
              <w:rPr>
                <w:rFonts w:hint="eastAsia"/>
              </w:rPr>
              <w:t>显卡：Inter HD 520</w:t>
            </w:r>
          </w:p>
          <w:p w:rsidR="003452CC" w:rsidRPr="003452CC" w:rsidRDefault="003452CC" w:rsidP="00630DB4">
            <w:pPr>
              <w:pStyle w:val="affc"/>
            </w:pPr>
            <w:r w:rsidRPr="003452CC">
              <w:rPr>
                <w:rFonts w:hint="eastAsia"/>
              </w:rPr>
              <w:t>内存容量：12GB</w:t>
            </w:r>
          </w:p>
        </w:tc>
      </w:tr>
      <w:tr w:rsidR="00630DB4" w:rsidRPr="00630DB4" w:rsidTr="00630DB4">
        <w:trPr>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1230"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软件</w:t>
            </w:r>
          </w:p>
        </w:tc>
        <w:tc>
          <w:tcPr>
            <w:tcW w:w="4817"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操作系统：Windows 10 企业版 64bit</w:t>
            </w:r>
          </w:p>
          <w:p w:rsidR="003452CC" w:rsidRPr="003452CC" w:rsidRDefault="003452CC" w:rsidP="00630DB4">
            <w:pPr>
              <w:pStyle w:val="affc"/>
            </w:pPr>
            <w:r w:rsidRPr="003452CC">
              <w:rPr>
                <w:rFonts w:hint="eastAsia"/>
              </w:rPr>
              <w:t>IDE：PyCharm 2018.1 64bit</w:t>
            </w:r>
          </w:p>
          <w:p w:rsidR="003452CC" w:rsidRPr="003452CC" w:rsidRDefault="003452CC" w:rsidP="00630DB4">
            <w:pPr>
              <w:pStyle w:val="affc"/>
            </w:pPr>
          </w:p>
        </w:tc>
      </w:tr>
      <w:tr w:rsidR="00630DB4" w:rsidRPr="00630DB4" w:rsidTr="00630DB4">
        <w:trPr>
          <w:tblHeader/>
          <w:jc w:val="center"/>
        </w:trPr>
        <w:tc>
          <w:tcPr>
            <w:tcW w:w="0" w:type="auto"/>
            <w:vMerge/>
            <w:tcBorders>
              <w:top w:val="single" w:sz="4" w:space="0" w:color="auto"/>
              <w:left w:val="nil"/>
              <w:bottom w:val="single" w:sz="4" w:space="0" w:color="auto"/>
              <w:right w:val="single" w:sz="4" w:space="0" w:color="auto"/>
            </w:tcBorders>
            <w:shd w:val="clear" w:color="auto" w:fill="auto"/>
            <w:vAlign w:val="center"/>
            <w:hideMark/>
          </w:tcPr>
          <w:p w:rsidR="003452CC" w:rsidRPr="003452CC" w:rsidRDefault="003452CC" w:rsidP="00630DB4">
            <w:pPr>
              <w:jc w:val="center"/>
            </w:pPr>
          </w:p>
        </w:tc>
        <w:tc>
          <w:tcPr>
            <w:tcW w:w="1230"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设备</w:t>
            </w:r>
          </w:p>
        </w:tc>
        <w:tc>
          <w:tcPr>
            <w:tcW w:w="4817"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Thinkpad S2笔记本</w:t>
            </w:r>
          </w:p>
          <w:p w:rsidR="003452CC" w:rsidRPr="003452CC" w:rsidRDefault="003452CC" w:rsidP="00630DB4">
            <w:pPr>
              <w:pStyle w:val="affc"/>
            </w:pPr>
          </w:p>
        </w:tc>
      </w:tr>
    </w:tbl>
    <w:p w:rsidR="003452CC" w:rsidRPr="003452CC" w:rsidRDefault="003452CC" w:rsidP="003452CC">
      <w:pPr>
        <w:pStyle w:val="a5"/>
      </w:pPr>
    </w:p>
    <w:p w:rsidR="003452CC" w:rsidRPr="003452CC" w:rsidRDefault="003452CC" w:rsidP="003452CC">
      <w:pPr>
        <w:pStyle w:val="a5"/>
      </w:pPr>
      <w:r w:rsidRPr="003452CC">
        <w:rPr>
          <w:rFonts w:hint="eastAsia"/>
        </w:rPr>
        <w:t>测试用例表设计如表5-2所示，主要测试三个功能和三个特征检索系统性能，三个功能为特征提取、特征数据库、特征检索，三个系统性能为检索耗时、检索准确率、检索召回率。</w:t>
      </w:r>
    </w:p>
    <w:p w:rsidR="003452CC" w:rsidRPr="003452CC" w:rsidRDefault="003452CC" w:rsidP="003452CC">
      <w:pPr>
        <w:pStyle w:val="afff1"/>
      </w:pPr>
      <w:r w:rsidRPr="003452CC">
        <w:rPr>
          <w:rFonts w:hint="eastAsia"/>
        </w:rPr>
        <w:t>表5-2 测试用例表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127"/>
        <w:gridCol w:w="1701"/>
        <w:gridCol w:w="1701"/>
        <w:gridCol w:w="1727"/>
        <w:gridCol w:w="1814"/>
      </w:tblGrid>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b"/>
            </w:pPr>
            <w:r w:rsidRPr="003452CC">
              <w:rPr>
                <w:rFonts w:hint="eastAsia"/>
              </w:rPr>
              <w:lastRenderedPageBreak/>
              <w:t>测试用例</w:t>
            </w:r>
          </w:p>
          <w:p w:rsidR="003452CC" w:rsidRPr="003452CC" w:rsidRDefault="003452CC" w:rsidP="00630DB4">
            <w:pPr>
              <w:pStyle w:val="affb"/>
            </w:pP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测试目标</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测试结果</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存在问题</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b"/>
            </w:pPr>
            <w:r w:rsidRPr="003452CC">
              <w:rPr>
                <w:rFonts w:hint="eastAsia"/>
              </w:rPr>
              <w:t>优化方向</w:t>
            </w:r>
          </w:p>
        </w:tc>
      </w:tr>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特征提取功能</w:t>
            </w:r>
          </w:p>
          <w:p w:rsidR="003452CC" w:rsidRPr="003452CC" w:rsidRDefault="003452CC" w:rsidP="00630DB4">
            <w:pPr>
              <w:pStyle w:val="affc"/>
            </w:pPr>
          </w:p>
          <w:p w:rsidR="003452CC" w:rsidRPr="003452CC" w:rsidRDefault="003452CC" w:rsidP="00630DB4">
            <w:pPr>
              <w:pStyle w:val="affc"/>
            </w:pP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是否能提取图像特征</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待测</w:t>
            </w:r>
          </w:p>
        </w:tc>
      </w:tr>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特征数据库功能</w:t>
            </w:r>
          </w:p>
          <w:p w:rsidR="003452CC" w:rsidRPr="003452CC" w:rsidRDefault="003452CC" w:rsidP="00630DB4">
            <w:pPr>
              <w:pStyle w:val="affc"/>
            </w:pPr>
          </w:p>
          <w:p w:rsidR="003452CC" w:rsidRPr="003452CC" w:rsidRDefault="003452CC" w:rsidP="00630DB4">
            <w:pPr>
              <w:pStyle w:val="affc"/>
            </w:pP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是否能正常读写特征数据库</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待测</w:t>
            </w:r>
          </w:p>
        </w:tc>
      </w:tr>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特征检索功能</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是否能成功检索出最相似图像，且返回位置信息</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待测</w:t>
            </w:r>
          </w:p>
        </w:tc>
      </w:tr>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特征提取耗时</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特征提取性能耗时是否合理，是否达到预期目标</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待测</w:t>
            </w:r>
          </w:p>
        </w:tc>
      </w:tr>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检索耗时</w:t>
            </w:r>
          </w:p>
          <w:p w:rsidR="003452CC" w:rsidRPr="003452CC" w:rsidRDefault="003452CC" w:rsidP="00630DB4">
            <w:pPr>
              <w:pStyle w:val="affc"/>
            </w:pPr>
          </w:p>
          <w:p w:rsidR="003452CC" w:rsidRPr="003452CC" w:rsidRDefault="003452CC" w:rsidP="00630DB4">
            <w:pPr>
              <w:pStyle w:val="affc"/>
            </w:pP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系统检索耗时是否达到预期目标</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待测</w:t>
            </w:r>
          </w:p>
        </w:tc>
      </w:tr>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检索准确率</w:t>
            </w:r>
          </w:p>
          <w:p w:rsidR="003452CC" w:rsidRPr="003452CC" w:rsidRDefault="003452CC" w:rsidP="00630DB4">
            <w:pPr>
              <w:pStyle w:val="affc"/>
            </w:pPr>
          </w:p>
          <w:p w:rsidR="003452CC" w:rsidRPr="003452CC" w:rsidRDefault="003452CC" w:rsidP="00630DB4">
            <w:pPr>
              <w:pStyle w:val="affc"/>
            </w:pP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准确率是否到达预期目标</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待测</w:t>
            </w:r>
          </w:p>
        </w:tc>
      </w:tr>
      <w:tr w:rsidR="00630DB4" w:rsidRPr="00630DB4" w:rsidTr="00630DB4">
        <w:trPr>
          <w:tblHeader/>
          <w:jc w:val="center"/>
        </w:trPr>
        <w:tc>
          <w:tcPr>
            <w:tcW w:w="212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检索召回率</w:t>
            </w:r>
          </w:p>
          <w:p w:rsidR="003452CC" w:rsidRPr="003452CC" w:rsidRDefault="003452CC" w:rsidP="00630DB4">
            <w:pPr>
              <w:pStyle w:val="affc"/>
            </w:pPr>
          </w:p>
          <w:p w:rsidR="003452CC" w:rsidRPr="003452CC" w:rsidRDefault="003452CC" w:rsidP="00630DB4">
            <w:pPr>
              <w:pStyle w:val="affc"/>
            </w:pP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召回率高，则准确率第；准确率高，则召回率低</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72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待测</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待测</w:t>
            </w:r>
          </w:p>
        </w:tc>
      </w:tr>
    </w:tbl>
    <w:p w:rsidR="003452CC" w:rsidRPr="003452CC" w:rsidRDefault="003452CC" w:rsidP="003452CC">
      <w:pPr>
        <w:pStyle w:val="a5"/>
      </w:pPr>
    </w:p>
    <w:p w:rsidR="003452CC" w:rsidRPr="003452CC" w:rsidRDefault="003452CC" w:rsidP="003452CC">
      <w:pPr>
        <w:pStyle w:val="2"/>
      </w:pPr>
      <w:bookmarkStart w:id="53" w:name="_Toc513647003"/>
      <w:bookmarkStart w:id="54" w:name="_Toc513885826"/>
      <w:r w:rsidRPr="003452CC">
        <w:rPr>
          <w:rFonts w:hint="eastAsia"/>
        </w:rPr>
        <w:t>功能测试</w:t>
      </w:r>
      <w:bookmarkEnd w:id="53"/>
      <w:bookmarkEnd w:id="54"/>
    </w:p>
    <w:p w:rsidR="003452CC" w:rsidRPr="003452CC" w:rsidRDefault="003452CC" w:rsidP="003452CC">
      <w:pPr>
        <w:pStyle w:val="a5"/>
      </w:pPr>
      <w:r w:rsidRPr="003452CC">
        <w:rPr>
          <w:rFonts w:hint="eastAsia"/>
        </w:rPr>
        <w:t>本次功能测试方法为，测试三个主要的功能模块，编写测试用例进行测试，下面详细介绍三个功能模块的测试用例。</w:t>
      </w:r>
    </w:p>
    <w:p w:rsidR="003452CC" w:rsidRPr="003452CC" w:rsidRDefault="003452CC" w:rsidP="003452CC">
      <w:pPr>
        <w:pStyle w:val="3"/>
      </w:pPr>
      <w:bookmarkStart w:id="55" w:name="_Toc513647004"/>
      <w:bookmarkStart w:id="56" w:name="_Toc513885827"/>
      <w:r w:rsidRPr="003452CC">
        <w:rPr>
          <w:rFonts w:hint="eastAsia"/>
        </w:rPr>
        <w:t>图像特征提取功能</w:t>
      </w:r>
      <w:bookmarkEnd w:id="55"/>
      <w:bookmarkEnd w:id="56"/>
    </w:p>
    <w:p w:rsidR="003452CC" w:rsidRPr="003452CC" w:rsidRDefault="003452CC" w:rsidP="003452CC">
      <w:pPr>
        <w:pStyle w:val="a5"/>
      </w:pPr>
      <w:r w:rsidRPr="003452CC">
        <w:rPr>
          <w:rFonts w:hint="eastAsia"/>
        </w:rPr>
        <w:t>图像特征提取功能模块测试用例设计为，输入一张图像，得到图像特征值和特征值类型和形状。核心代码如代码所示</w:t>
      </w:r>
      <w:r w:rsidR="00C75A26">
        <w:rPr>
          <w:rFonts w:hint="eastAsia"/>
        </w:rPr>
        <w:t>：</w:t>
      </w:r>
    </w:p>
    <w:p w:rsidR="003452CC" w:rsidRPr="003452CC" w:rsidRDefault="003452CC" w:rsidP="003452CC">
      <w:pPr>
        <w:pStyle w:val="afff1"/>
      </w:pPr>
      <w:r w:rsidRPr="003452CC">
        <w:rPr>
          <w:rFonts w:hint="eastAsia"/>
        </w:rPr>
        <w:t>代码 特征提取测试代码</w:t>
      </w:r>
    </w:p>
    <w:p w:rsidR="003452CC" w:rsidRPr="003452CC" w:rsidRDefault="003452CC" w:rsidP="003452CC">
      <w:pPr>
        <w:pStyle w:val="affd"/>
        <w:ind w:left="420" w:right="420"/>
      </w:pPr>
      <w:r w:rsidRPr="003452CC">
        <w:rPr>
          <w:rFonts w:hint="eastAsia"/>
        </w:rPr>
        <w:t>def testExtractFeat(img):</w:t>
      </w:r>
    </w:p>
    <w:p w:rsidR="003452CC" w:rsidRPr="003452CC" w:rsidRDefault="003452CC" w:rsidP="003452CC">
      <w:pPr>
        <w:pStyle w:val="affd"/>
        <w:ind w:left="420" w:right="420"/>
      </w:pPr>
      <w:r w:rsidRPr="003452CC">
        <w:rPr>
          <w:rFonts w:hint="eastAsia"/>
        </w:rPr>
        <w:t xml:space="preserve">    f = feature ()</w:t>
      </w:r>
    </w:p>
    <w:p w:rsidR="003452CC" w:rsidRPr="003452CC" w:rsidRDefault="003452CC" w:rsidP="003452CC">
      <w:pPr>
        <w:pStyle w:val="affd"/>
        <w:ind w:left="420" w:right="420"/>
      </w:pPr>
      <w:r w:rsidRPr="003452CC">
        <w:rPr>
          <w:rFonts w:hint="eastAsia"/>
        </w:rPr>
        <w:t xml:space="preserve">    t = time()</w:t>
      </w:r>
    </w:p>
    <w:p w:rsidR="003452CC" w:rsidRPr="003452CC" w:rsidRDefault="003452CC" w:rsidP="003452CC">
      <w:pPr>
        <w:pStyle w:val="affd"/>
        <w:ind w:left="420" w:right="420"/>
      </w:pPr>
      <w:r w:rsidRPr="003452CC">
        <w:rPr>
          <w:rFonts w:hint="eastAsia"/>
        </w:rPr>
        <w:t xml:space="preserve">    norm_feat = f.extract_feat (img)</w:t>
      </w:r>
    </w:p>
    <w:p w:rsidR="003452CC" w:rsidRPr="003452CC" w:rsidRDefault="003452CC" w:rsidP="003452CC">
      <w:pPr>
        <w:pStyle w:val="affd"/>
        <w:ind w:left="420" w:right="420"/>
      </w:pPr>
      <w:r w:rsidRPr="003452CC">
        <w:rPr>
          <w:rFonts w:hint="eastAsia"/>
        </w:rPr>
        <w:t xml:space="preserve">    print ("特征提取耗时(秒)：%.2f s" % (time () - t))</w:t>
      </w:r>
    </w:p>
    <w:p w:rsidR="003452CC" w:rsidRPr="003452CC" w:rsidRDefault="003452CC" w:rsidP="003452CC">
      <w:pPr>
        <w:pStyle w:val="affd"/>
        <w:ind w:left="420" w:right="420"/>
      </w:pPr>
      <w:r w:rsidRPr="003452CC">
        <w:rPr>
          <w:rFonts w:hint="eastAsia"/>
        </w:rPr>
        <w:t xml:space="preserve">    print ("特征向量形状: ", norm_feat.shape)</w:t>
      </w:r>
    </w:p>
    <w:p w:rsidR="003452CC" w:rsidRPr="003452CC" w:rsidRDefault="003452CC" w:rsidP="003452CC">
      <w:pPr>
        <w:pStyle w:val="affd"/>
        <w:ind w:left="420" w:right="420"/>
      </w:pPr>
      <w:r w:rsidRPr="003452CC">
        <w:rPr>
          <w:rFonts w:hint="eastAsia"/>
        </w:rPr>
        <w:t xml:space="preserve">    print ("特征向量大小: ", norm_feat.size)</w:t>
      </w:r>
    </w:p>
    <w:p w:rsidR="003452CC" w:rsidRPr="003452CC" w:rsidRDefault="003452CC" w:rsidP="003452CC">
      <w:pPr>
        <w:pStyle w:val="affd"/>
        <w:ind w:left="420" w:right="420"/>
      </w:pPr>
      <w:r w:rsidRPr="003452CC">
        <w:rPr>
          <w:rFonts w:hint="eastAsia"/>
        </w:rPr>
        <w:t xml:space="preserve">    print ("特征向量类型: ", type (norm_feat))</w:t>
      </w:r>
    </w:p>
    <w:p w:rsidR="003452CC" w:rsidRDefault="003452CC" w:rsidP="00192F20">
      <w:pPr>
        <w:pStyle w:val="affd"/>
        <w:ind w:left="420" w:right="420"/>
      </w:pPr>
      <w:r w:rsidRPr="003452CC">
        <w:rPr>
          <w:rFonts w:hint="eastAsia"/>
        </w:rPr>
        <w:t xml:space="preserve">    return 0</w:t>
      </w:r>
    </w:p>
    <w:p w:rsidR="00192F20" w:rsidRPr="003452CC" w:rsidRDefault="00192F20" w:rsidP="00192F20">
      <w:pPr>
        <w:pStyle w:val="affd"/>
        <w:ind w:left="420" w:right="420"/>
      </w:pPr>
    </w:p>
    <w:p w:rsidR="003452CC" w:rsidRPr="003452CC" w:rsidRDefault="003452CC" w:rsidP="003452CC">
      <w:pPr>
        <w:pStyle w:val="a5"/>
      </w:pPr>
    </w:p>
    <w:p w:rsidR="003452CC" w:rsidRPr="003452CC" w:rsidRDefault="003452CC" w:rsidP="003452CC">
      <w:pPr>
        <w:pStyle w:val="afff2"/>
      </w:pPr>
      <w:r w:rsidRPr="003452CC">
        <w:rPr>
          <w:rFonts w:hint="eastAsia"/>
        </w:rPr>
        <w:lastRenderedPageBreak/>
        <w:t xml:space="preserve"> </w:t>
      </w:r>
      <w:r w:rsidR="00C03955">
        <w:rPr>
          <w:noProof/>
        </w:rPr>
        <w:drawing>
          <wp:inline distT="0" distB="0" distL="0" distR="0">
            <wp:extent cx="1945759" cy="3443280"/>
            <wp:effectExtent l="0" t="0" r="0" b="5080"/>
            <wp:docPr id="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47628" cy="3446588"/>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C66A23">
        <w:t>-</w:t>
      </w:r>
      <w:r w:rsidRPr="003452CC">
        <w:rPr>
          <w:rFonts w:hint="eastAsia"/>
        </w:rPr>
        <w:t>1 特征提取测试图像</w:t>
      </w:r>
    </w:p>
    <w:p w:rsidR="003452CC" w:rsidRPr="003452CC" w:rsidRDefault="003452CC" w:rsidP="003452CC">
      <w:pPr>
        <w:pStyle w:val="a5"/>
      </w:pPr>
    </w:p>
    <w:p w:rsidR="003452CC" w:rsidRPr="003452CC" w:rsidRDefault="003452CC" w:rsidP="00192F20">
      <w:pPr>
        <w:pStyle w:val="a5"/>
      </w:pPr>
      <w:r w:rsidRPr="003452CC">
        <w:rPr>
          <w:rFonts w:hint="eastAsia"/>
        </w:rPr>
        <w:t>输入测试图像，测试图像如图5</w:t>
      </w:r>
      <w:r w:rsidR="006241C6">
        <w:t>-</w:t>
      </w:r>
      <w:r w:rsidRPr="003452CC">
        <w:rPr>
          <w:rFonts w:hint="eastAsia"/>
        </w:rPr>
        <w:t>1所示，</w:t>
      </w:r>
      <w:r w:rsidR="00192F20">
        <w:rPr>
          <w:rFonts w:hint="eastAsia"/>
        </w:rPr>
        <w:t>测试图分辨率为1</w:t>
      </w:r>
      <w:r w:rsidR="00192F20">
        <w:t>088</w:t>
      </w:r>
      <w:r w:rsidR="00192F20">
        <w:rPr>
          <w:rFonts w:hint="eastAsia"/>
        </w:rPr>
        <w:t>x</w:t>
      </w:r>
      <w:r w:rsidR="00192F20">
        <w:t>1920</w:t>
      </w:r>
      <w:r w:rsidR="00192F20">
        <w:rPr>
          <w:rFonts w:hint="eastAsia"/>
        </w:rPr>
        <w:t>，大小为2</w:t>
      </w:r>
      <w:r w:rsidR="00192F20">
        <w:t>45</w:t>
      </w:r>
      <w:r w:rsidR="00192F20">
        <w:rPr>
          <w:rFonts w:hint="eastAsia"/>
        </w:rPr>
        <w:t>KB，</w:t>
      </w:r>
      <w:r w:rsidRPr="003452CC">
        <w:rPr>
          <w:rFonts w:hint="eastAsia"/>
        </w:rPr>
        <w:t>测试结果如下图5</w:t>
      </w:r>
      <w:r w:rsidR="006241C6">
        <w:t>-</w:t>
      </w:r>
      <w:r w:rsidRPr="003452CC">
        <w:rPr>
          <w:rFonts w:hint="eastAsia"/>
        </w:rPr>
        <w:t>2所示：</w:t>
      </w:r>
    </w:p>
    <w:p w:rsidR="003452CC" w:rsidRPr="003452CC" w:rsidRDefault="00C03955" w:rsidP="003452CC">
      <w:pPr>
        <w:pStyle w:val="afff2"/>
      </w:pPr>
      <w:r>
        <w:rPr>
          <w:noProof/>
        </w:rPr>
        <w:drawing>
          <wp:inline distT="0" distB="0" distL="0" distR="0">
            <wp:extent cx="5753100" cy="1685925"/>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2 特征提取测试结果截图</w:t>
      </w:r>
    </w:p>
    <w:p w:rsidR="003452CC" w:rsidRPr="003452CC" w:rsidRDefault="003452CC" w:rsidP="003452CC">
      <w:pPr>
        <w:pStyle w:val="a5"/>
      </w:pPr>
      <w:r w:rsidRPr="003452CC">
        <w:rPr>
          <w:rFonts w:hint="eastAsia"/>
        </w:rPr>
        <w:t>由结果得知，特性特征提取功能内正确提取特征值，特征值形状为(512,)，</w:t>
      </w:r>
      <w:r w:rsidR="00192F20">
        <w:rPr>
          <w:rFonts w:hint="eastAsia"/>
        </w:rPr>
        <w:t>特征大小为5</w:t>
      </w:r>
      <w:r w:rsidR="00192F20">
        <w:t>12</w:t>
      </w:r>
      <w:r w:rsidR="00192F20">
        <w:rPr>
          <w:rFonts w:hint="eastAsia"/>
        </w:rPr>
        <w:t>，</w:t>
      </w:r>
      <w:r w:rsidRPr="003452CC">
        <w:rPr>
          <w:rFonts w:hint="eastAsia"/>
        </w:rPr>
        <w:t>特征值类型为numpy.ndarray。</w:t>
      </w:r>
    </w:p>
    <w:p w:rsidR="003452CC" w:rsidRPr="003452CC" w:rsidRDefault="003452CC" w:rsidP="003452CC">
      <w:pPr>
        <w:pStyle w:val="a5"/>
      </w:pPr>
    </w:p>
    <w:p w:rsidR="003452CC" w:rsidRPr="003452CC" w:rsidRDefault="003452CC" w:rsidP="003452CC">
      <w:pPr>
        <w:pStyle w:val="3"/>
      </w:pPr>
      <w:bookmarkStart w:id="57" w:name="_Toc513647005"/>
      <w:bookmarkStart w:id="58" w:name="_Toc513885828"/>
      <w:r w:rsidRPr="003452CC">
        <w:rPr>
          <w:rFonts w:hint="eastAsia"/>
        </w:rPr>
        <w:t>图像特征数据库功能</w:t>
      </w:r>
      <w:bookmarkEnd w:id="57"/>
      <w:bookmarkEnd w:id="58"/>
    </w:p>
    <w:p w:rsidR="00C75A26" w:rsidRDefault="003452CC" w:rsidP="003452CC">
      <w:pPr>
        <w:pStyle w:val="a5"/>
      </w:pPr>
      <w:r w:rsidRPr="003452CC">
        <w:rPr>
          <w:rFonts w:hint="eastAsia"/>
        </w:rPr>
        <w:t>图像特征数据库功能模块测试用例设计为，使用图像特征提取功能提取出特定图像的特征值，然后将图像特征值和图像名称存入文件，最后取出图像特征值和图像名称，验证图像特征数据库功能模块是否能成功读写图像特征数据库，是否能成功将图像特征插入图像特征数据库。</w:t>
      </w:r>
    </w:p>
    <w:p w:rsidR="003452CC" w:rsidRPr="003452CC" w:rsidRDefault="003452CC" w:rsidP="003452CC">
      <w:pPr>
        <w:pStyle w:val="a5"/>
      </w:pPr>
      <w:r w:rsidRPr="003452CC">
        <w:rPr>
          <w:rFonts w:hint="eastAsia"/>
        </w:rPr>
        <w:t>核心代码如下所示</w:t>
      </w:r>
      <w:r w:rsidR="00C75A26">
        <w:rPr>
          <w:rFonts w:hint="eastAsia"/>
        </w:rPr>
        <w:t>：</w:t>
      </w:r>
    </w:p>
    <w:p w:rsidR="003452CC" w:rsidRPr="003452CC" w:rsidRDefault="003452CC" w:rsidP="003452CC">
      <w:pPr>
        <w:pStyle w:val="afff1"/>
      </w:pPr>
      <w:r w:rsidRPr="003452CC">
        <w:rPr>
          <w:rFonts w:hint="eastAsia"/>
        </w:rPr>
        <w:t>代码 特征数据库测试代码</w:t>
      </w:r>
    </w:p>
    <w:p w:rsidR="003452CC" w:rsidRPr="003452CC" w:rsidRDefault="003452CC" w:rsidP="003452CC">
      <w:pPr>
        <w:pStyle w:val="affd"/>
        <w:ind w:left="420" w:right="420"/>
      </w:pPr>
      <w:r w:rsidRPr="003452CC">
        <w:rPr>
          <w:rFonts w:hint="eastAsia"/>
        </w:rPr>
        <w:t>def testDatabase():</w:t>
      </w:r>
    </w:p>
    <w:p w:rsidR="003452CC" w:rsidRPr="003452CC" w:rsidRDefault="003452CC" w:rsidP="003452CC">
      <w:pPr>
        <w:pStyle w:val="affd"/>
        <w:ind w:left="420" w:right="420"/>
      </w:pPr>
      <w:r w:rsidRPr="003452CC">
        <w:rPr>
          <w:rFonts w:hint="eastAsia"/>
        </w:rPr>
        <w:t xml:space="preserve">    featsList = []</w:t>
      </w:r>
    </w:p>
    <w:p w:rsidR="003452CC" w:rsidRPr="003452CC" w:rsidRDefault="003452CC" w:rsidP="003452CC">
      <w:pPr>
        <w:pStyle w:val="affd"/>
        <w:ind w:left="420" w:right="420"/>
      </w:pPr>
      <w:r w:rsidRPr="003452CC">
        <w:rPr>
          <w:rFonts w:hint="eastAsia"/>
        </w:rPr>
        <w:t xml:space="preserve">    nameList = []</w:t>
      </w:r>
    </w:p>
    <w:p w:rsidR="003452CC" w:rsidRPr="003452CC" w:rsidRDefault="003452CC" w:rsidP="003452CC">
      <w:pPr>
        <w:pStyle w:val="affd"/>
        <w:ind w:left="420" w:right="420"/>
      </w:pPr>
      <w:r w:rsidRPr="003452CC">
        <w:rPr>
          <w:rFonts w:hint="eastAsia"/>
        </w:rPr>
        <w:t xml:space="preserve">    h5filename = "./models/image_Feature_Test.h5"</w:t>
      </w:r>
    </w:p>
    <w:p w:rsidR="003452CC" w:rsidRPr="003452CC" w:rsidRDefault="003452CC" w:rsidP="003452CC">
      <w:pPr>
        <w:pStyle w:val="affd"/>
        <w:ind w:left="420" w:right="420"/>
      </w:pPr>
      <w:r w:rsidRPr="003452CC">
        <w:rPr>
          <w:rFonts w:hint="eastAsia"/>
        </w:rPr>
        <w:t xml:space="preserve">    dataset = "./imagetest"</w:t>
      </w:r>
    </w:p>
    <w:p w:rsidR="003452CC" w:rsidRPr="003452CC" w:rsidRDefault="003452CC" w:rsidP="003452CC">
      <w:pPr>
        <w:pStyle w:val="affd"/>
        <w:ind w:left="420" w:right="420"/>
      </w:pPr>
      <w:r w:rsidRPr="003452CC">
        <w:rPr>
          <w:rFonts w:hint="eastAsia"/>
        </w:rPr>
        <w:t xml:space="preserve">    # 取图像数据集列表</w:t>
      </w:r>
    </w:p>
    <w:p w:rsidR="003452CC" w:rsidRPr="003452CC" w:rsidRDefault="003452CC" w:rsidP="003452CC">
      <w:pPr>
        <w:pStyle w:val="affd"/>
        <w:ind w:left="420" w:right="420"/>
      </w:pPr>
      <w:r w:rsidRPr="003452CC">
        <w:rPr>
          <w:rFonts w:hint="eastAsia"/>
        </w:rPr>
        <w:t xml:space="preserve">    img_list = b.getFileList (dataset, "JPEG")</w:t>
      </w:r>
    </w:p>
    <w:p w:rsidR="003452CC" w:rsidRPr="003452CC" w:rsidRDefault="003452CC" w:rsidP="003452CC">
      <w:pPr>
        <w:pStyle w:val="affd"/>
        <w:ind w:left="420" w:right="420"/>
      </w:pPr>
      <w:r w:rsidRPr="003452CC">
        <w:rPr>
          <w:rFonts w:hint="eastAsia"/>
        </w:rPr>
        <w:t xml:space="preserve">    # 提取图像数据集列表特征后存入HDF5文件</w:t>
      </w:r>
    </w:p>
    <w:p w:rsidR="003452CC" w:rsidRPr="003452CC" w:rsidRDefault="003452CC" w:rsidP="003452CC">
      <w:pPr>
        <w:pStyle w:val="affd"/>
        <w:ind w:left="420" w:right="420"/>
      </w:pPr>
      <w:r w:rsidRPr="003452CC">
        <w:rPr>
          <w:rFonts w:hint="eastAsia"/>
        </w:rPr>
        <w:t xml:space="preserve">    t = time()</w:t>
      </w:r>
    </w:p>
    <w:p w:rsidR="003452CC" w:rsidRPr="003452CC" w:rsidRDefault="003452CC" w:rsidP="003452CC">
      <w:pPr>
        <w:pStyle w:val="affd"/>
        <w:ind w:left="420" w:right="420"/>
      </w:pPr>
      <w:r w:rsidRPr="003452CC">
        <w:rPr>
          <w:rFonts w:hint="eastAsia"/>
        </w:rPr>
        <w:t xml:space="preserve">    etlFeature (showHDF5Len (h5filename), img_list, h5filename)</w:t>
      </w:r>
    </w:p>
    <w:p w:rsidR="003452CC" w:rsidRPr="003452CC" w:rsidRDefault="003452CC" w:rsidP="003452CC">
      <w:pPr>
        <w:pStyle w:val="affd"/>
        <w:ind w:left="420" w:right="420"/>
      </w:pPr>
      <w:r w:rsidRPr="003452CC">
        <w:rPr>
          <w:rFonts w:hint="eastAsia"/>
        </w:rPr>
        <w:lastRenderedPageBreak/>
        <w:t xml:space="preserve">    print ("特征数据库写入耗时(秒)：%.2f s" % (time () - t))</w:t>
      </w:r>
    </w:p>
    <w:p w:rsidR="003452CC" w:rsidRPr="003452CC" w:rsidRDefault="003452CC" w:rsidP="003452CC">
      <w:pPr>
        <w:pStyle w:val="affd"/>
        <w:ind w:left="420" w:right="420"/>
      </w:pPr>
      <w:r w:rsidRPr="003452CC">
        <w:rPr>
          <w:rFonts w:hint="eastAsia"/>
        </w:rPr>
        <w:t xml:space="preserve">    # 读取图像特征值和图像名称</w:t>
      </w:r>
    </w:p>
    <w:p w:rsidR="003452CC" w:rsidRPr="003452CC" w:rsidRDefault="003452CC" w:rsidP="003452CC">
      <w:pPr>
        <w:pStyle w:val="affd"/>
        <w:ind w:left="420" w:right="420"/>
      </w:pPr>
      <w:r w:rsidRPr="003452CC">
        <w:rPr>
          <w:rFonts w:hint="eastAsia"/>
        </w:rPr>
        <w:t xml:space="preserve">    t = time ()</w:t>
      </w:r>
    </w:p>
    <w:p w:rsidR="003452CC" w:rsidRPr="003452CC" w:rsidRDefault="003452CC" w:rsidP="003452CC">
      <w:pPr>
        <w:pStyle w:val="affd"/>
        <w:ind w:left="420" w:right="420"/>
      </w:pPr>
    </w:p>
    <w:p w:rsidR="003452CC" w:rsidRPr="003452CC" w:rsidRDefault="003452CC" w:rsidP="003452CC">
      <w:pPr>
        <w:pStyle w:val="affd"/>
        <w:ind w:left="420" w:right="420"/>
      </w:pPr>
      <w:r w:rsidRPr="003452CC">
        <w:rPr>
          <w:rFonts w:hint="eastAsia"/>
        </w:rPr>
        <w:t xml:space="preserve">    for i in range (showHDF5Len (h5filename)):</w:t>
      </w:r>
    </w:p>
    <w:p w:rsidR="003452CC" w:rsidRPr="003452CC" w:rsidRDefault="003452CC" w:rsidP="003452CC">
      <w:pPr>
        <w:pStyle w:val="affd"/>
        <w:ind w:left="420" w:right="420"/>
      </w:pPr>
      <w:r w:rsidRPr="003452CC">
        <w:rPr>
          <w:rFonts w:hint="eastAsia"/>
        </w:rPr>
        <w:t xml:space="preserve">        feats, imgNames = rH5FileData (i, h5filename)</w:t>
      </w:r>
    </w:p>
    <w:p w:rsidR="003452CC" w:rsidRPr="003452CC" w:rsidRDefault="003452CC" w:rsidP="003452CC">
      <w:pPr>
        <w:pStyle w:val="affd"/>
        <w:ind w:left="420" w:right="420"/>
      </w:pPr>
      <w:r w:rsidRPr="003452CC">
        <w:rPr>
          <w:rFonts w:hint="eastAsia"/>
        </w:rPr>
        <w:t xml:space="preserve">        featsList.append (feats)</w:t>
      </w:r>
    </w:p>
    <w:p w:rsidR="003452CC" w:rsidRPr="003452CC" w:rsidRDefault="003452CC" w:rsidP="003452CC">
      <w:pPr>
        <w:pStyle w:val="affd"/>
        <w:ind w:left="420" w:right="420"/>
      </w:pPr>
      <w:r w:rsidRPr="003452CC">
        <w:rPr>
          <w:rFonts w:hint="eastAsia"/>
        </w:rPr>
        <w:t xml:space="preserve">        nameList.append (imgNames)</w:t>
      </w:r>
    </w:p>
    <w:p w:rsidR="003452CC" w:rsidRPr="003452CC" w:rsidRDefault="003452CC" w:rsidP="003452CC">
      <w:pPr>
        <w:pStyle w:val="affd"/>
        <w:ind w:left="420" w:right="420"/>
      </w:pPr>
    </w:p>
    <w:p w:rsidR="003452CC" w:rsidRPr="003452CC" w:rsidRDefault="003452CC" w:rsidP="003452CC">
      <w:pPr>
        <w:pStyle w:val="affd"/>
        <w:ind w:left="420" w:right="420"/>
      </w:pPr>
      <w:r w:rsidRPr="003452CC">
        <w:rPr>
          <w:rFonts w:hint="eastAsia"/>
        </w:rPr>
        <w:t xml:space="preserve">    print ("特征数据库读取耗时(秒)：%.2f s" % (time () - t))</w:t>
      </w:r>
    </w:p>
    <w:p w:rsidR="003452CC" w:rsidRPr="003452CC" w:rsidRDefault="003452CC" w:rsidP="003452CC">
      <w:pPr>
        <w:pStyle w:val="affd"/>
        <w:ind w:left="420" w:right="420"/>
      </w:pPr>
      <w:r w:rsidRPr="003452CC">
        <w:rPr>
          <w:rFonts w:hint="eastAsia"/>
        </w:rPr>
        <w:t xml:space="preserve">    print("特征值列表长度：", len(featsList))</w:t>
      </w:r>
    </w:p>
    <w:p w:rsidR="003452CC" w:rsidRPr="003452CC" w:rsidRDefault="003452CC" w:rsidP="003452CC">
      <w:pPr>
        <w:pStyle w:val="affd"/>
        <w:ind w:left="420" w:right="420"/>
      </w:pPr>
      <w:r w:rsidRPr="003452CC">
        <w:rPr>
          <w:rFonts w:hint="eastAsia"/>
        </w:rPr>
        <w:t xml:space="preserve">    print("特征值对应的图像名称列表：", nameList)</w:t>
      </w:r>
    </w:p>
    <w:p w:rsidR="003452CC" w:rsidRPr="003452CC" w:rsidRDefault="003452CC" w:rsidP="003452CC">
      <w:pPr>
        <w:pStyle w:val="affd"/>
        <w:ind w:left="420" w:right="420"/>
      </w:pPr>
      <w:r w:rsidRPr="003452CC">
        <w:rPr>
          <w:rFonts w:hint="eastAsia"/>
        </w:rPr>
        <w:t xml:space="preserve">    print("图像名称列表长度:", len(nameList))</w:t>
      </w:r>
    </w:p>
    <w:p w:rsidR="003452CC" w:rsidRPr="003452CC" w:rsidRDefault="003452CC" w:rsidP="003452CC">
      <w:pPr>
        <w:pStyle w:val="affd"/>
        <w:ind w:left="420" w:right="420"/>
      </w:pPr>
      <w:r w:rsidRPr="003452CC">
        <w:rPr>
          <w:rFonts w:hint="eastAsia"/>
        </w:rPr>
        <w:t xml:space="preserve">    return 0</w:t>
      </w:r>
    </w:p>
    <w:p w:rsidR="003452CC" w:rsidRPr="003452CC" w:rsidRDefault="003452CC" w:rsidP="003452CC">
      <w:pPr>
        <w:pStyle w:val="affd"/>
        <w:ind w:left="420" w:right="420"/>
      </w:pPr>
    </w:p>
    <w:p w:rsidR="003452CC" w:rsidRPr="003452CC" w:rsidRDefault="003452CC" w:rsidP="003452CC">
      <w:pPr>
        <w:pStyle w:val="a5"/>
      </w:pPr>
      <w:r w:rsidRPr="003452CC">
        <w:rPr>
          <w:rFonts w:hint="eastAsia"/>
        </w:rPr>
        <w:t>使用三张测试图像作为特征数据库测试图像，测试图像如下</w:t>
      </w:r>
      <w:r w:rsidR="00454479">
        <w:rPr>
          <w:rFonts w:hint="eastAsia"/>
        </w:rPr>
        <w:t>：</w:t>
      </w:r>
    </w:p>
    <w:p w:rsidR="003452CC" w:rsidRPr="003452CC" w:rsidRDefault="00C03955" w:rsidP="003452CC">
      <w:pPr>
        <w:pStyle w:val="afff2"/>
      </w:pPr>
      <w:r>
        <w:rPr>
          <w:noProof/>
        </w:rPr>
        <w:drawing>
          <wp:inline distT="0" distB="0" distL="0" distR="0">
            <wp:extent cx="1657350" cy="2924175"/>
            <wp:effectExtent l="0" t="0" r="0" b="0"/>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7350" cy="292417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3 特征数据库测试图像一</w:t>
      </w:r>
    </w:p>
    <w:p w:rsidR="003452CC" w:rsidRPr="003452CC" w:rsidRDefault="003452CC" w:rsidP="003452CC">
      <w:pPr>
        <w:pStyle w:val="a5"/>
      </w:pPr>
      <w:r w:rsidRPr="003452CC">
        <w:rPr>
          <w:rFonts w:hint="eastAsia"/>
        </w:rPr>
        <w:t>图5</w:t>
      </w:r>
      <w:r w:rsidR="006241C6">
        <w:t>-</w:t>
      </w:r>
      <w:r w:rsidRPr="003452CC">
        <w:rPr>
          <w:rFonts w:hint="eastAsia"/>
        </w:rPr>
        <w:t>3的位置信息为“校车车库”，作为特征数据库测试</w:t>
      </w:r>
      <w:r w:rsidR="005A0C89">
        <w:rPr>
          <w:rFonts w:hint="eastAsia"/>
        </w:rPr>
        <w:t>图像</w:t>
      </w:r>
      <w:proofErr w:type="gramStart"/>
      <w:r w:rsidRPr="003452CC">
        <w:rPr>
          <w:rFonts w:hint="eastAsia"/>
        </w:rPr>
        <w:t>一</w:t>
      </w:r>
      <w:proofErr w:type="gramEnd"/>
      <w:r w:rsidRPr="003452CC">
        <w:rPr>
          <w:rFonts w:hint="eastAsia"/>
        </w:rPr>
        <w:t>。分辨率为1088X1920，图像大小为214KB。</w:t>
      </w:r>
    </w:p>
    <w:p w:rsidR="003452CC" w:rsidRPr="003452CC" w:rsidRDefault="00C03955" w:rsidP="003452CC">
      <w:pPr>
        <w:pStyle w:val="afff2"/>
      </w:pPr>
      <w:r>
        <w:rPr>
          <w:noProof/>
        </w:rPr>
        <w:drawing>
          <wp:inline distT="0" distB="0" distL="0" distR="0">
            <wp:extent cx="1733550" cy="3057525"/>
            <wp:effectExtent l="0" t="0" r="0" b="0"/>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3550" cy="305752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4 特征数据库测试图像二</w:t>
      </w:r>
    </w:p>
    <w:p w:rsidR="003452CC" w:rsidRPr="003452CC" w:rsidRDefault="003452CC" w:rsidP="003452CC">
      <w:pPr>
        <w:pStyle w:val="a5"/>
      </w:pPr>
      <w:r w:rsidRPr="003452CC">
        <w:rPr>
          <w:rFonts w:hint="eastAsia"/>
        </w:rPr>
        <w:t>图5</w:t>
      </w:r>
      <w:r w:rsidR="006241C6">
        <w:t>-</w:t>
      </w:r>
      <w:r w:rsidRPr="003452CC">
        <w:rPr>
          <w:rFonts w:hint="eastAsia"/>
        </w:rPr>
        <w:t>4的位置信息为“联通报刊亭”，作为特征数据库测试</w:t>
      </w:r>
      <w:r w:rsidR="005A0C89">
        <w:rPr>
          <w:rFonts w:hint="eastAsia"/>
        </w:rPr>
        <w:t>图像</w:t>
      </w:r>
      <w:r w:rsidRPr="003452CC">
        <w:rPr>
          <w:rFonts w:hint="eastAsia"/>
        </w:rPr>
        <w:t>二。分辨率为1088X1920，图像大小为238KB。</w:t>
      </w:r>
    </w:p>
    <w:p w:rsidR="003452CC" w:rsidRPr="003452CC" w:rsidRDefault="003452CC" w:rsidP="003452CC">
      <w:pPr>
        <w:pStyle w:val="a5"/>
      </w:pPr>
    </w:p>
    <w:p w:rsidR="003452CC" w:rsidRPr="003452CC" w:rsidRDefault="00C03955" w:rsidP="003452CC">
      <w:pPr>
        <w:pStyle w:val="afff2"/>
      </w:pPr>
      <w:r>
        <w:rPr>
          <w:noProof/>
        </w:rPr>
        <w:drawing>
          <wp:inline distT="0" distB="0" distL="0" distR="0">
            <wp:extent cx="1838325" cy="3238500"/>
            <wp:effectExtent l="0" t="0" r="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8325" cy="3238500"/>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5 特征数据库测试图像三</w:t>
      </w:r>
    </w:p>
    <w:p w:rsidR="003452CC" w:rsidRPr="003452CC" w:rsidRDefault="003452CC" w:rsidP="003452CC">
      <w:pPr>
        <w:pStyle w:val="a5"/>
      </w:pPr>
      <w:r w:rsidRPr="003452CC">
        <w:rPr>
          <w:rFonts w:hint="eastAsia"/>
        </w:rPr>
        <w:t>图5</w:t>
      </w:r>
      <w:r w:rsidR="006241C6">
        <w:t>-</w:t>
      </w:r>
      <w:r w:rsidRPr="003452CC">
        <w:rPr>
          <w:rFonts w:hint="eastAsia"/>
        </w:rPr>
        <w:t>5的位置信息为“联通报刊亭”，作为特征数据库测试</w:t>
      </w:r>
      <w:r w:rsidR="005A0C89">
        <w:rPr>
          <w:rFonts w:hint="eastAsia"/>
        </w:rPr>
        <w:t>图像</w:t>
      </w:r>
      <w:r w:rsidRPr="003452CC">
        <w:rPr>
          <w:rFonts w:hint="eastAsia"/>
        </w:rPr>
        <w:t>三。分辨率为1088X1920，图像大小为192KB。</w:t>
      </w:r>
    </w:p>
    <w:p w:rsidR="003452CC" w:rsidRPr="003452CC" w:rsidRDefault="003452CC" w:rsidP="003452CC">
      <w:pPr>
        <w:pStyle w:val="a5"/>
      </w:pPr>
      <w:r w:rsidRPr="003452CC">
        <w:rPr>
          <w:rFonts w:hint="eastAsia"/>
        </w:rPr>
        <w:t>三张测试图像为随机挑选的测试图像，具有测试原则的随机性原则，将以上三张测试图像输入，进行特征值提取，最后存入特征数据库文件。观察特征数据库是否能进行特征存储和特征数据库是否具有特征值插入功能。观察特征数据库的调整数据存储文件大小，大小是否符合要求。特征数据库文件大小会过大影响特征数据库的读写性能，需要把特征数据库文件大小控制在一定的范围内。</w:t>
      </w:r>
    </w:p>
    <w:p w:rsidR="003452CC" w:rsidRPr="003452CC" w:rsidRDefault="00C03955" w:rsidP="003452CC">
      <w:pPr>
        <w:pStyle w:val="afff2"/>
      </w:pPr>
      <w:r>
        <w:rPr>
          <w:noProof/>
        </w:rPr>
        <w:drawing>
          <wp:inline distT="0" distB="0" distL="0" distR="0">
            <wp:extent cx="5133975" cy="177165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3975" cy="1771650"/>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6 特征数据库测试结果截图</w:t>
      </w:r>
    </w:p>
    <w:p w:rsidR="003452CC" w:rsidRPr="003452CC" w:rsidRDefault="003452CC" w:rsidP="003452CC">
      <w:pPr>
        <w:pStyle w:val="a5"/>
      </w:pPr>
      <w:r w:rsidRPr="003452CC">
        <w:rPr>
          <w:rFonts w:hint="eastAsia"/>
        </w:rPr>
        <w:t>如测试结果图5</w:t>
      </w:r>
      <w:r w:rsidR="006241C6">
        <w:t>-</w:t>
      </w:r>
      <w:r w:rsidRPr="003452CC">
        <w:rPr>
          <w:rFonts w:hint="eastAsia"/>
        </w:rPr>
        <w:t>6可知，输入的三张图的写入时长为6.49秒，其中</w:t>
      </w:r>
      <w:r w:rsidR="008E56DA">
        <w:rPr>
          <w:rFonts w:hint="eastAsia"/>
        </w:rPr>
        <w:t>耗时</w:t>
      </w:r>
      <w:r w:rsidRPr="003452CC">
        <w:rPr>
          <w:rFonts w:hint="eastAsia"/>
        </w:rPr>
        <w:t>包括特征提取耗时。</w:t>
      </w:r>
    </w:p>
    <w:p w:rsidR="003452CC" w:rsidRPr="003452CC" w:rsidRDefault="003452CC" w:rsidP="003452CC">
      <w:pPr>
        <w:pStyle w:val="a5"/>
      </w:pPr>
      <w:r w:rsidRPr="003452CC">
        <w:rPr>
          <w:rFonts w:hint="eastAsia"/>
        </w:rPr>
        <w:t>再次执行该测试用例则将重复的三张图像的特征值插入图像特征数据库，如图5</w:t>
      </w:r>
      <w:r w:rsidR="006241C6">
        <w:t>-</w:t>
      </w:r>
      <w:r w:rsidRPr="003452CC">
        <w:rPr>
          <w:rFonts w:hint="eastAsia"/>
        </w:rPr>
        <w:t>7所示，该图像特征数据库有特征值插入的功能。</w:t>
      </w:r>
    </w:p>
    <w:p w:rsidR="003452CC" w:rsidRPr="003452CC" w:rsidRDefault="003452CC" w:rsidP="003452CC">
      <w:pPr>
        <w:pStyle w:val="a5"/>
      </w:pPr>
    </w:p>
    <w:p w:rsidR="003452CC" w:rsidRPr="003452CC" w:rsidRDefault="00C03955" w:rsidP="003452CC">
      <w:pPr>
        <w:pStyle w:val="afff2"/>
      </w:pPr>
      <w:r>
        <w:rPr>
          <w:noProof/>
        </w:rPr>
        <w:lastRenderedPageBreak/>
        <w:drawing>
          <wp:inline distT="0" distB="0" distL="0" distR="0">
            <wp:extent cx="5324763" cy="1924493"/>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196" cy="1926456"/>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7 特征数据库测试结果截图</w:t>
      </w:r>
    </w:p>
    <w:p w:rsidR="003452CC" w:rsidRPr="003452CC" w:rsidRDefault="003452CC" w:rsidP="003452CC">
      <w:pPr>
        <w:pStyle w:val="a5"/>
      </w:pPr>
      <w:r w:rsidRPr="003452CC">
        <w:rPr>
          <w:rFonts w:hint="eastAsia"/>
        </w:rPr>
        <w:t>由测试结果图5</w:t>
      </w:r>
      <w:r w:rsidR="006241C6">
        <w:t>-</w:t>
      </w:r>
      <w:r w:rsidRPr="003452CC">
        <w:rPr>
          <w:rFonts w:hint="eastAsia"/>
        </w:rPr>
        <w:t>7可知，写入特征成功，且成功读取特征值，特征值数据库功能模块测试通过。</w:t>
      </w:r>
    </w:p>
    <w:p w:rsidR="003452CC" w:rsidRPr="003452CC" w:rsidRDefault="003452CC" w:rsidP="003452CC">
      <w:pPr>
        <w:pStyle w:val="a5"/>
      </w:pPr>
      <w:r w:rsidRPr="003452CC">
        <w:rPr>
          <w:rFonts w:hint="eastAsia"/>
        </w:rPr>
        <w:t>本系统对其训练集进行特征提取和特征存储，训练集特征数据库文件大小为12.7MB，大小合理，节约系统空间，为大数据量提供基础。保证以较小的空间存储较为合理的特征值。</w:t>
      </w:r>
    </w:p>
    <w:p w:rsidR="003452CC" w:rsidRPr="003452CC" w:rsidRDefault="003452CC" w:rsidP="003452CC">
      <w:pPr>
        <w:pStyle w:val="a5"/>
      </w:pPr>
    </w:p>
    <w:p w:rsidR="003452CC" w:rsidRPr="003452CC" w:rsidRDefault="003452CC" w:rsidP="003452CC">
      <w:pPr>
        <w:pStyle w:val="3"/>
      </w:pPr>
      <w:bookmarkStart w:id="59" w:name="_Toc513647006"/>
      <w:bookmarkStart w:id="60" w:name="_Toc513885829"/>
      <w:r w:rsidRPr="003452CC">
        <w:rPr>
          <w:rFonts w:hint="eastAsia"/>
        </w:rPr>
        <w:t>图像特征检索功能</w:t>
      </w:r>
      <w:bookmarkEnd w:id="59"/>
      <w:bookmarkEnd w:id="60"/>
    </w:p>
    <w:p w:rsidR="00C75A26" w:rsidRDefault="003452CC" w:rsidP="003452CC">
      <w:pPr>
        <w:pStyle w:val="a5"/>
      </w:pPr>
      <w:r w:rsidRPr="003452CC">
        <w:rPr>
          <w:rFonts w:hint="eastAsia"/>
        </w:rPr>
        <w:t>图像特征检索功能模块测试用例设计为，指定一个已存在的图像特征数据库和一张图像测试集中的测试图像，验证特征检索功能模块是否能成功检索出最相似的图像，并且显示相似度最高的3张图像。</w:t>
      </w:r>
    </w:p>
    <w:p w:rsidR="003452CC" w:rsidRPr="003452CC" w:rsidRDefault="003452CC" w:rsidP="003452CC">
      <w:pPr>
        <w:pStyle w:val="a5"/>
      </w:pPr>
      <w:r w:rsidRPr="003452CC">
        <w:rPr>
          <w:rFonts w:hint="eastAsia"/>
        </w:rPr>
        <w:t>核心代码如下所示</w:t>
      </w:r>
      <w:r w:rsidR="00C75A26">
        <w:rPr>
          <w:rFonts w:hint="eastAsia"/>
        </w:rPr>
        <w:t>：</w:t>
      </w:r>
    </w:p>
    <w:p w:rsidR="003452CC" w:rsidRPr="003452CC" w:rsidRDefault="003452CC" w:rsidP="003452CC">
      <w:pPr>
        <w:pStyle w:val="a5"/>
      </w:pPr>
    </w:p>
    <w:p w:rsidR="003452CC" w:rsidRPr="003452CC" w:rsidRDefault="003452CC" w:rsidP="003452CC">
      <w:pPr>
        <w:pStyle w:val="afff1"/>
      </w:pPr>
      <w:r w:rsidRPr="003452CC">
        <w:rPr>
          <w:rFonts w:hint="eastAsia"/>
        </w:rPr>
        <w:t>代码 特征检索测试代码</w:t>
      </w:r>
    </w:p>
    <w:p w:rsidR="003452CC" w:rsidRPr="003452CC" w:rsidRDefault="003452CC" w:rsidP="003452CC">
      <w:pPr>
        <w:pStyle w:val="affd"/>
        <w:ind w:left="420" w:right="420"/>
      </w:pPr>
      <w:proofErr w:type="spellStart"/>
      <w:r w:rsidRPr="003452CC">
        <w:rPr>
          <w:rFonts w:hint="eastAsia"/>
        </w:rPr>
        <w:t>def</w:t>
      </w:r>
      <w:proofErr w:type="spellEnd"/>
      <w:r w:rsidRPr="003452CC">
        <w:rPr>
          <w:rFonts w:hint="eastAsia"/>
        </w:rPr>
        <w:t xml:space="preserve"> </w:t>
      </w:r>
      <w:proofErr w:type="spellStart"/>
      <w:r w:rsidRPr="003452CC">
        <w:rPr>
          <w:rFonts w:hint="eastAsia"/>
        </w:rPr>
        <w:t>SearchTest</w:t>
      </w:r>
      <w:proofErr w:type="spellEnd"/>
      <w:r w:rsidRPr="003452CC">
        <w:rPr>
          <w:rFonts w:hint="eastAsia"/>
        </w:rPr>
        <w:t xml:space="preserve"> (</w:t>
      </w:r>
      <w:proofErr w:type="spellStart"/>
      <w:r w:rsidRPr="003452CC">
        <w:rPr>
          <w:rFonts w:hint="eastAsia"/>
        </w:rPr>
        <w:t>resultnum,queryImage,ModelFile,imageinfopath</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start2 = </w:t>
      </w:r>
      <w:proofErr w:type="spellStart"/>
      <w:r w:rsidRPr="003452CC">
        <w:rPr>
          <w:rFonts w:hint="eastAsia"/>
        </w:rPr>
        <w:t>time.time</w:t>
      </w:r>
      <w:proofErr w:type="spellEnd"/>
      <w:r w:rsidRPr="003452CC">
        <w:rPr>
          <w:rFonts w:hint="eastAsia"/>
        </w:rPr>
        <w:t xml:space="preserve"> ()</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outputInfo</w:t>
      </w:r>
      <w:proofErr w:type="spellEnd"/>
      <w:r w:rsidRPr="003452CC">
        <w:rPr>
          <w:rFonts w:hint="eastAsia"/>
        </w:rPr>
        <w:t xml:space="preserve"> = ""</w:t>
      </w:r>
    </w:p>
    <w:p w:rsidR="003452CC" w:rsidRPr="003452CC" w:rsidRDefault="003452CC" w:rsidP="003452CC">
      <w:pPr>
        <w:pStyle w:val="affd"/>
        <w:ind w:left="420" w:right="420"/>
      </w:pPr>
      <w:r w:rsidRPr="003452CC">
        <w:rPr>
          <w:rFonts w:hint="eastAsia"/>
        </w:rPr>
        <w:t xml:space="preserve">    feats, imgNames = rH5FileData2 ("feature", "</w:t>
      </w:r>
      <w:proofErr w:type="spellStart"/>
      <w:r w:rsidRPr="003452CC">
        <w:rPr>
          <w:rFonts w:hint="eastAsia"/>
        </w:rPr>
        <w:t>imagename</w:t>
      </w:r>
      <w:proofErr w:type="spellEnd"/>
      <w:r w:rsidRPr="003452CC">
        <w:rPr>
          <w:rFonts w:hint="eastAsia"/>
        </w:rPr>
        <w:t xml:space="preserve">", </w:t>
      </w:r>
      <w:proofErr w:type="spellStart"/>
      <w:r w:rsidRPr="003452CC">
        <w:rPr>
          <w:rFonts w:hint="eastAsia"/>
        </w:rPr>
        <w:t>ModelFile</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rank_ID, rank_score = featureSearch(queryImage,feats)</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imList</w:t>
      </w:r>
      <w:proofErr w:type="spellEnd"/>
      <w:r w:rsidRPr="003452CC">
        <w:rPr>
          <w:rFonts w:hint="eastAsia"/>
        </w:rPr>
        <w:t xml:space="preserve">, </w:t>
      </w:r>
      <w:proofErr w:type="spellStart"/>
      <w:r w:rsidRPr="003452CC">
        <w:rPr>
          <w:rFonts w:hint="eastAsia"/>
        </w:rPr>
        <w:t>scoresList</w:t>
      </w:r>
      <w:proofErr w:type="spellEnd"/>
      <w:r w:rsidRPr="003452CC">
        <w:rPr>
          <w:rFonts w:hint="eastAsia"/>
        </w:rPr>
        <w:t xml:space="preserve"> = </w:t>
      </w:r>
      <w:proofErr w:type="spellStart"/>
      <w:r w:rsidRPr="003452CC">
        <w:rPr>
          <w:rFonts w:hint="eastAsia"/>
        </w:rPr>
        <w:t>getSearchResult</w:t>
      </w:r>
      <w:proofErr w:type="spellEnd"/>
      <w:r w:rsidRPr="003452CC">
        <w:rPr>
          <w:rFonts w:hint="eastAsia"/>
        </w:rPr>
        <w:t>(</w:t>
      </w:r>
      <w:proofErr w:type="spellStart"/>
      <w:r w:rsidRPr="003452CC">
        <w:rPr>
          <w:rFonts w:hint="eastAsia"/>
        </w:rPr>
        <w:t>resultnum,imgNames,rank_ID,rank_score</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imgInfoList</w:t>
      </w:r>
      <w:proofErr w:type="spellEnd"/>
      <w:r w:rsidRPr="003452CC">
        <w:rPr>
          <w:rFonts w:hint="eastAsia"/>
        </w:rPr>
        <w:t xml:space="preserve"> = </w:t>
      </w:r>
      <w:proofErr w:type="spellStart"/>
      <w:r w:rsidRPr="003452CC">
        <w:rPr>
          <w:rFonts w:hint="eastAsia"/>
        </w:rPr>
        <w:t>getImageInfo</w:t>
      </w:r>
      <w:proofErr w:type="spellEnd"/>
      <w:r w:rsidRPr="003452CC">
        <w:rPr>
          <w:rFonts w:hint="eastAsia"/>
        </w:rPr>
        <w:t>(</w:t>
      </w:r>
      <w:proofErr w:type="spellStart"/>
      <w:r w:rsidRPr="003452CC">
        <w:rPr>
          <w:rFonts w:hint="eastAsia"/>
        </w:rPr>
        <w:t>imList,imageinfopath</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_</w:t>
      </w:r>
      <w:proofErr w:type="spellStart"/>
      <w:r w:rsidRPr="003452CC">
        <w:rPr>
          <w:rFonts w:hint="eastAsia"/>
        </w:rPr>
        <w:t>imageInfo</w:t>
      </w:r>
      <w:proofErr w:type="spellEnd"/>
      <w:r w:rsidRPr="003452CC">
        <w:rPr>
          <w:rFonts w:hint="eastAsia"/>
        </w:rPr>
        <w:t xml:space="preserve"> = </w:t>
      </w:r>
      <w:proofErr w:type="spellStart"/>
      <w:r w:rsidRPr="003452CC">
        <w:rPr>
          <w:rFonts w:hint="eastAsia"/>
        </w:rPr>
        <w:t>getImageInfo</w:t>
      </w:r>
      <w:proofErr w:type="spellEnd"/>
      <w:r w:rsidRPr="003452CC">
        <w:rPr>
          <w:rFonts w:hint="eastAsia"/>
        </w:rPr>
        <w:t xml:space="preserve"> (</w:t>
      </w:r>
      <w:proofErr w:type="spellStart"/>
      <w:r w:rsidRPr="003452CC">
        <w:rPr>
          <w:rFonts w:hint="eastAsia"/>
        </w:rPr>
        <w:t>queryImage</w:t>
      </w:r>
      <w:proofErr w:type="spellEnd"/>
      <w:r w:rsidRPr="003452CC">
        <w:rPr>
          <w:rFonts w:hint="eastAsia"/>
        </w:rPr>
        <w:t xml:space="preserve">, </w:t>
      </w:r>
      <w:proofErr w:type="spellStart"/>
      <w:r w:rsidRPr="003452CC">
        <w:rPr>
          <w:rFonts w:hint="eastAsia"/>
        </w:rPr>
        <w:t>imageinfopath</w:t>
      </w:r>
      <w:proofErr w:type="spellEnd"/>
      <w:r w:rsidRPr="003452CC">
        <w:rPr>
          <w:rFonts w:hint="eastAsia"/>
        </w:rPr>
        <w:t>)  # 获取图片信息</w:t>
      </w:r>
    </w:p>
    <w:p w:rsidR="003452CC" w:rsidRPr="003452CC" w:rsidRDefault="003452CC" w:rsidP="003452CC">
      <w:pPr>
        <w:pStyle w:val="affd"/>
        <w:ind w:left="420" w:right="420"/>
      </w:pPr>
      <w:r w:rsidRPr="003452CC">
        <w:rPr>
          <w:rFonts w:hint="eastAsia"/>
        </w:rPr>
        <w:t xml:space="preserve">    </w:t>
      </w:r>
    </w:p>
    <w:p w:rsidR="003452CC" w:rsidRPr="003452CC" w:rsidRDefault="003452CC" w:rsidP="003452CC">
      <w:pPr>
        <w:pStyle w:val="affd"/>
        <w:ind w:left="420" w:right="420"/>
      </w:pPr>
      <w:r w:rsidRPr="003452CC">
        <w:rPr>
          <w:rFonts w:hint="eastAsia"/>
        </w:rPr>
        <w:t xml:space="preserve">    if _</w:t>
      </w:r>
      <w:proofErr w:type="spellStart"/>
      <w:r w:rsidRPr="003452CC">
        <w:rPr>
          <w:rFonts w:hint="eastAsia"/>
        </w:rPr>
        <w:t>imageInfo</w:t>
      </w:r>
      <w:proofErr w:type="spellEnd"/>
      <w:r w:rsidRPr="003452CC">
        <w:rPr>
          <w:rFonts w:hint="eastAsia"/>
        </w:rPr>
        <w:t xml:space="preserve"> == </w:t>
      </w:r>
      <w:proofErr w:type="spellStart"/>
      <w:r w:rsidRPr="003452CC">
        <w:rPr>
          <w:rFonts w:hint="eastAsia"/>
        </w:rPr>
        <w:t>imgInfoList</w:t>
      </w:r>
      <w:proofErr w:type="spellEnd"/>
      <w:r w:rsidRPr="003452CC">
        <w:rPr>
          <w:rFonts w:hint="eastAsia"/>
        </w:rPr>
        <w:t>[0]:</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outputInfo</w:t>
      </w:r>
      <w:proofErr w:type="spellEnd"/>
      <w:r w:rsidRPr="003452CC">
        <w:rPr>
          <w:rFonts w:hint="eastAsia"/>
        </w:rPr>
        <w:t xml:space="preserve"> = "完美匹配！"</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elif</w:t>
      </w:r>
      <w:proofErr w:type="spellEnd"/>
      <w:r w:rsidRPr="003452CC">
        <w:rPr>
          <w:rFonts w:hint="eastAsia"/>
        </w:rPr>
        <w:t xml:space="preserve"> _</w:t>
      </w:r>
      <w:proofErr w:type="spellStart"/>
      <w:r w:rsidRPr="003452CC">
        <w:rPr>
          <w:rFonts w:hint="eastAsia"/>
        </w:rPr>
        <w:t>imageInfo</w:t>
      </w:r>
      <w:proofErr w:type="spellEnd"/>
      <w:r w:rsidRPr="003452CC">
        <w:rPr>
          <w:rFonts w:hint="eastAsia"/>
        </w:rPr>
        <w:t xml:space="preserve"> == </w:t>
      </w:r>
      <w:proofErr w:type="spellStart"/>
      <w:r w:rsidRPr="003452CC">
        <w:rPr>
          <w:rFonts w:hint="eastAsia"/>
        </w:rPr>
        <w:t>imgInfoList</w:t>
      </w:r>
      <w:proofErr w:type="spellEnd"/>
      <w:r w:rsidRPr="003452CC">
        <w:rPr>
          <w:rFonts w:hint="eastAsia"/>
        </w:rPr>
        <w:t>[1]:</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outputInfo</w:t>
      </w:r>
      <w:proofErr w:type="spellEnd"/>
      <w:r w:rsidRPr="003452CC">
        <w:rPr>
          <w:rFonts w:hint="eastAsia"/>
        </w:rPr>
        <w:t xml:space="preserve"> = "次要匹配！"</w:t>
      </w:r>
    </w:p>
    <w:p w:rsidR="003452CC" w:rsidRPr="003452CC" w:rsidRDefault="003452CC" w:rsidP="003452CC">
      <w:pPr>
        <w:pStyle w:val="affd"/>
        <w:ind w:left="420" w:right="420"/>
      </w:pPr>
      <w:r w:rsidRPr="003452CC">
        <w:rPr>
          <w:rFonts w:hint="eastAsia"/>
        </w:rPr>
        <w:t xml:space="preserve">    else:</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outputInfo</w:t>
      </w:r>
      <w:proofErr w:type="spellEnd"/>
      <w:r w:rsidRPr="003452CC">
        <w:rPr>
          <w:rFonts w:hint="eastAsia"/>
        </w:rPr>
        <w:t xml:space="preserve"> = "匹配失败！"</w:t>
      </w:r>
    </w:p>
    <w:p w:rsidR="003452CC" w:rsidRPr="003452CC" w:rsidRDefault="003452CC" w:rsidP="003452CC">
      <w:pPr>
        <w:pStyle w:val="affd"/>
        <w:ind w:left="420" w:right="420"/>
      </w:pPr>
      <w:r w:rsidRPr="003452CC">
        <w:rPr>
          <w:rFonts w:hint="eastAsia"/>
        </w:rPr>
        <w:t xml:space="preserve">        </w:t>
      </w:r>
    </w:p>
    <w:p w:rsidR="003452CC" w:rsidRPr="003452CC" w:rsidRDefault="003452CC" w:rsidP="003452CC">
      <w:pPr>
        <w:pStyle w:val="affd"/>
        <w:ind w:left="420" w:right="420"/>
      </w:pPr>
      <w:r w:rsidRPr="003452CC">
        <w:rPr>
          <w:rFonts w:hint="eastAsia"/>
        </w:rPr>
        <w:t xml:space="preserve">    print ("原图为  :", queryImage)</w:t>
      </w:r>
    </w:p>
    <w:p w:rsidR="003452CC" w:rsidRPr="003452CC" w:rsidRDefault="003452CC" w:rsidP="003452CC">
      <w:pPr>
        <w:pStyle w:val="affd"/>
        <w:ind w:left="420" w:right="420"/>
      </w:pPr>
      <w:r w:rsidRPr="003452CC">
        <w:rPr>
          <w:rFonts w:hint="eastAsia"/>
        </w:rPr>
        <w:t xml:space="preserve">    print ("原图信息:",_</w:t>
      </w:r>
      <w:proofErr w:type="spellStart"/>
      <w:r w:rsidRPr="003452CC">
        <w:rPr>
          <w:rFonts w:hint="eastAsia"/>
        </w:rPr>
        <w:t>imageInfo</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print ("最高相似度的%d张图片为: " % </w:t>
      </w:r>
      <w:proofErr w:type="spellStart"/>
      <w:r w:rsidRPr="003452CC">
        <w:rPr>
          <w:rFonts w:hint="eastAsia"/>
        </w:rPr>
        <w:t>resultnum</w:t>
      </w:r>
      <w:proofErr w:type="spellEnd"/>
      <w:r w:rsidRPr="003452CC">
        <w:rPr>
          <w:rFonts w:hint="eastAsia"/>
        </w:rPr>
        <w:t xml:space="preserve">, </w:t>
      </w:r>
      <w:proofErr w:type="spellStart"/>
      <w:r w:rsidRPr="003452CC">
        <w:rPr>
          <w:rFonts w:hint="eastAsia"/>
        </w:rPr>
        <w:t>imList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print ("最高%d张图片的评分：" % </w:t>
      </w:r>
      <w:proofErr w:type="spellStart"/>
      <w:r w:rsidRPr="003452CC">
        <w:rPr>
          <w:rFonts w:hint="eastAsia"/>
        </w:rPr>
        <w:t>resultnum</w:t>
      </w:r>
      <w:proofErr w:type="spellEnd"/>
      <w:r w:rsidRPr="003452CC">
        <w:rPr>
          <w:rFonts w:hint="eastAsia"/>
        </w:rPr>
        <w:t xml:space="preserve">, </w:t>
      </w:r>
      <w:proofErr w:type="spellStart"/>
      <w:r w:rsidRPr="003452CC">
        <w:rPr>
          <w:rFonts w:hint="eastAsia"/>
        </w:rPr>
        <w:t>scoresList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print ("图片信息为: ", </w:t>
      </w:r>
      <w:proofErr w:type="spellStart"/>
      <w:r w:rsidRPr="003452CC">
        <w:rPr>
          <w:rFonts w:hint="eastAsia"/>
        </w:rPr>
        <w:t>imgInfoList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print ("搜索结果 ：",</w:t>
      </w:r>
      <w:proofErr w:type="spellStart"/>
      <w:r w:rsidRPr="003452CC">
        <w:rPr>
          <w:rFonts w:hint="eastAsia"/>
        </w:rPr>
        <w:t>outputInfo</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print ("本次检索总耗时(秒)：%.2f s" % (</w:t>
      </w:r>
      <w:proofErr w:type="spellStart"/>
      <w:r w:rsidRPr="003452CC">
        <w:rPr>
          <w:rFonts w:hint="eastAsia"/>
        </w:rPr>
        <w:t>time.time</w:t>
      </w:r>
      <w:proofErr w:type="spellEnd"/>
      <w:r w:rsidRPr="003452CC">
        <w:rPr>
          <w:rFonts w:hint="eastAsia"/>
        </w:rPr>
        <w:t xml:space="preserve"> () - start2))</w:t>
      </w:r>
    </w:p>
    <w:p w:rsidR="003452CC" w:rsidRPr="003452CC" w:rsidRDefault="003452CC" w:rsidP="003452CC">
      <w:pPr>
        <w:pStyle w:val="affd"/>
        <w:ind w:left="420" w:right="420"/>
      </w:pPr>
      <w:r w:rsidRPr="003452CC">
        <w:rPr>
          <w:rFonts w:hint="eastAsia"/>
        </w:rPr>
        <w:t xml:space="preserve">    </w:t>
      </w:r>
    </w:p>
    <w:p w:rsidR="003452CC" w:rsidRPr="003452CC" w:rsidRDefault="003452CC" w:rsidP="003452CC">
      <w:pPr>
        <w:pStyle w:val="affd"/>
        <w:ind w:left="420" w:right="420"/>
      </w:pPr>
      <w:r w:rsidRPr="003452CC">
        <w:rPr>
          <w:rFonts w:hint="eastAsia"/>
        </w:rPr>
        <w:t xml:space="preserve">    # 显示图像</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showimage</w:t>
      </w:r>
      <w:proofErr w:type="spellEnd"/>
      <w:r w:rsidRPr="003452CC">
        <w:rPr>
          <w:rFonts w:hint="eastAsia"/>
        </w:rPr>
        <w:t>(</w:t>
      </w:r>
      <w:proofErr w:type="spellStart"/>
      <w:r w:rsidRPr="003452CC">
        <w:rPr>
          <w:rFonts w:hint="eastAsia"/>
        </w:rPr>
        <w:t>queryImage,imList,result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return 0</w:t>
      </w:r>
    </w:p>
    <w:p w:rsidR="003452CC" w:rsidRPr="003452CC" w:rsidRDefault="003452CC" w:rsidP="003452CC">
      <w:pPr>
        <w:pStyle w:val="affd"/>
        <w:ind w:left="420" w:right="420"/>
      </w:pPr>
    </w:p>
    <w:p w:rsidR="003452CC" w:rsidRPr="003452CC" w:rsidRDefault="003452CC" w:rsidP="003452CC">
      <w:pPr>
        <w:pStyle w:val="a5"/>
      </w:pPr>
      <w:r w:rsidRPr="003452CC">
        <w:rPr>
          <w:rFonts w:hint="eastAsia"/>
        </w:rPr>
        <w:t>输入测试图像，如图5</w:t>
      </w:r>
      <w:r w:rsidR="006241C6">
        <w:t>-</w:t>
      </w:r>
      <w:r w:rsidRPr="003452CC">
        <w:rPr>
          <w:rFonts w:hint="eastAsia"/>
        </w:rPr>
        <w:t>8，测试图像的位置信息为“北邮网络中心”，分辨率为1088X1920，图像大小为264.5 KB</w:t>
      </w:r>
    </w:p>
    <w:p w:rsidR="003452CC" w:rsidRPr="003452CC" w:rsidRDefault="00C03955" w:rsidP="003452CC">
      <w:pPr>
        <w:pStyle w:val="afff2"/>
      </w:pPr>
      <w:r>
        <w:rPr>
          <w:noProof/>
        </w:rPr>
        <w:lastRenderedPageBreak/>
        <w:drawing>
          <wp:inline distT="0" distB="0" distL="0" distR="0">
            <wp:extent cx="1828800" cy="3228975"/>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2897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8 特征检索测试图像</w:t>
      </w:r>
    </w:p>
    <w:p w:rsidR="003452CC" w:rsidRPr="003452CC" w:rsidRDefault="003452CC" w:rsidP="003452CC">
      <w:pPr>
        <w:pStyle w:val="a5"/>
      </w:pPr>
      <w:r w:rsidRPr="003452CC">
        <w:rPr>
          <w:rFonts w:hint="eastAsia"/>
        </w:rPr>
        <w:t>测试结果，如图5</w:t>
      </w:r>
      <w:r w:rsidR="006241C6">
        <w:t>-</w:t>
      </w:r>
      <w:r w:rsidRPr="003452CC">
        <w:rPr>
          <w:rFonts w:hint="eastAsia"/>
        </w:rPr>
        <w:t>9所示</w:t>
      </w:r>
      <w:r w:rsidR="006241C6">
        <w:rPr>
          <w:rFonts w:hint="eastAsia"/>
        </w:rPr>
        <w:t>:</w:t>
      </w:r>
    </w:p>
    <w:p w:rsidR="003452CC" w:rsidRPr="003452CC" w:rsidRDefault="00C03955" w:rsidP="003452CC">
      <w:pPr>
        <w:pStyle w:val="afff2"/>
      </w:pPr>
      <w:r>
        <w:rPr>
          <w:noProof/>
        </w:rPr>
        <w:drawing>
          <wp:inline distT="0" distB="0" distL="0" distR="0">
            <wp:extent cx="5753100" cy="2114550"/>
            <wp:effectExtent l="0" t="0" r="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173" cy="2115312"/>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9 特征检索测试结果截图</w:t>
      </w:r>
    </w:p>
    <w:p w:rsidR="003452CC" w:rsidRPr="003452CC" w:rsidRDefault="003452CC" w:rsidP="003452CC">
      <w:pPr>
        <w:pStyle w:val="a5"/>
      </w:pPr>
    </w:p>
    <w:p w:rsidR="003452CC" w:rsidRPr="003452CC" w:rsidRDefault="003452CC" w:rsidP="003452CC">
      <w:pPr>
        <w:pStyle w:val="a5"/>
      </w:pPr>
      <w:r w:rsidRPr="003452CC">
        <w:rPr>
          <w:rFonts w:hint="eastAsia"/>
        </w:rPr>
        <w:t>特征检索测试结果图5</w:t>
      </w:r>
      <w:r w:rsidR="006241C6">
        <w:t>-</w:t>
      </w:r>
      <w:r w:rsidRPr="003452CC">
        <w:rPr>
          <w:rFonts w:hint="eastAsia"/>
        </w:rPr>
        <w:t>9，特征检索测试结果能正确匹配出测试图像的位置信息，检索出三张最相似图像，分别为top1如图5</w:t>
      </w:r>
      <w:r w:rsidR="006241C6">
        <w:t>-</w:t>
      </w:r>
      <w:r w:rsidRPr="003452CC">
        <w:rPr>
          <w:rFonts w:hint="eastAsia"/>
        </w:rPr>
        <w:t>10、top2如图5</w:t>
      </w:r>
      <w:r w:rsidR="006241C6">
        <w:t>-</w:t>
      </w:r>
      <w:r w:rsidRPr="003452CC">
        <w:rPr>
          <w:rFonts w:hint="eastAsia"/>
        </w:rPr>
        <w:t>11、top3如图5</w:t>
      </w:r>
      <w:r w:rsidR="006241C6">
        <w:t>-</w:t>
      </w:r>
      <w:r w:rsidRPr="003452CC">
        <w:rPr>
          <w:rFonts w:hint="eastAsia"/>
        </w:rPr>
        <w:t>12，匹配分数分别为91.56、90.25、86.34，匹配程度高，top1-3匹配分数都在80分以上。</w:t>
      </w:r>
    </w:p>
    <w:p w:rsidR="003452CC" w:rsidRPr="003452CC" w:rsidRDefault="00C03955" w:rsidP="003452CC">
      <w:pPr>
        <w:pStyle w:val="afff2"/>
      </w:pPr>
      <w:r>
        <w:rPr>
          <w:noProof/>
        </w:rPr>
        <w:lastRenderedPageBreak/>
        <w:drawing>
          <wp:inline distT="0" distB="0" distL="0" distR="0">
            <wp:extent cx="1971675" cy="348615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1675" cy="3486150"/>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10 特征检索测试结果图像TOP1</w:t>
      </w:r>
    </w:p>
    <w:p w:rsidR="003452CC" w:rsidRPr="003452CC" w:rsidRDefault="003452CC" w:rsidP="003452CC">
      <w:pPr>
        <w:pStyle w:val="a5"/>
      </w:pPr>
      <w:r w:rsidRPr="003452CC">
        <w:rPr>
          <w:rFonts w:hint="eastAsia"/>
        </w:rPr>
        <w:t>如图5</w:t>
      </w:r>
      <w:r w:rsidR="006241C6">
        <w:t>-</w:t>
      </w:r>
      <w:r w:rsidRPr="003452CC">
        <w:rPr>
          <w:rFonts w:hint="eastAsia"/>
        </w:rPr>
        <w:t>10所示，top1的图像为最相似图像，相似度分数为91.56分，信息为</w:t>
      </w:r>
      <w:r w:rsidR="008E56DA">
        <w:rPr>
          <w:rFonts w:hint="eastAsia"/>
        </w:rPr>
        <w:t>“</w:t>
      </w:r>
      <w:r w:rsidR="008E56DA" w:rsidRPr="008E56DA">
        <w:rPr>
          <w:rFonts w:hint="eastAsia"/>
        </w:rPr>
        <w:t>北邮网络中心</w:t>
      </w:r>
      <w:r w:rsidR="008E56DA">
        <w:rPr>
          <w:rFonts w:hint="eastAsia"/>
        </w:rPr>
        <w:t>”</w:t>
      </w:r>
      <w:r w:rsidRPr="003452CC">
        <w:rPr>
          <w:rFonts w:hint="eastAsia"/>
        </w:rPr>
        <w:t>，由此可知，本次特征检索测试通过，能检索出最相似图像，且返回图像位置信息。</w:t>
      </w:r>
    </w:p>
    <w:p w:rsidR="003452CC" w:rsidRPr="003452CC" w:rsidRDefault="00C03955" w:rsidP="003452CC">
      <w:pPr>
        <w:pStyle w:val="afff2"/>
      </w:pPr>
      <w:r>
        <w:rPr>
          <w:noProof/>
        </w:rPr>
        <w:drawing>
          <wp:inline distT="0" distB="0" distL="0" distR="0">
            <wp:extent cx="1847850" cy="3265237"/>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0226" cy="3269436"/>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11 特征检索测试结果图像TOP2</w:t>
      </w:r>
    </w:p>
    <w:p w:rsidR="003452CC" w:rsidRPr="003452CC" w:rsidRDefault="003452CC" w:rsidP="003452CC">
      <w:pPr>
        <w:pStyle w:val="a5"/>
      </w:pPr>
      <w:r w:rsidRPr="003452CC">
        <w:rPr>
          <w:rFonts w:hint="eastAsia"/>
        </w:rPr>
        <w:t>如图5</w:t>
      </w:r>
      <w:r w:rsidR="006241C6">
        <w:t>-</w:t>
      </w:r>
      <w:r w:rsidRPr="003452CC">
        <w:rPr>
          <w:rFonts w:hint="eastAsia"/>
        </w:rPr>
        <w:t>11，top2的图像也为相似图像，相似度分数为90.25分，信息为 “北邮网络中心”。由此可知，top2也符合位置信息。</w:t>
      </w:r>
    </w:p>
    <w:p w:rsidR="003452CC" w:rsidRPr="003452CC" w:rsidRDefault="00C03955" w:rsidP="003452CC">
      <w:pPr>
        <w:pStyle w:val="afff2"/>
      </w:pPr>
      <w:r>
        <w:rPr>
          <w:noProof/>
        </w:rPr>
        <w:lastRenderedPageBreak/>
        <w:drawing>
          <wp:inline distT="0" distB="0" distL="0" distR="0">
            <wp:extent cx="1771650" cy="3127606"/>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73038" cy="3130057"/>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12 特征检索测试结果图像TOP3</w:t>
      </w:r>
    </w:p>
    <w:p w:rsidR="003452CC" w:rsidRPr="003452CC" w:rsidRDefault="003452CC" w:rsidP="003452CC">
      <w:pPr>
        <w:pStyle w:val="a5"/>
      </w:pPr>
      <w:r w:rsidRPr="003452CC">
        <w:rPr>
          <w:rFonts w:hint="eastAsia"/>
        </w:rPr>
        <w:t>如图5</w:t>
      </w:r>
      <w:r w:rsidR="006241C6">
        <w:t>-</w:t>
      </w:r>
      <w:r w:rsidRPr="003452CC">
        <w:rPr>
          <w:rFonts w:hint="eastAsia"/>
        </w:rPr>
        <w:t>12，top3的图像也为相似图像，相似度分数为86.34分，信息为 “北邮网络中心”。由此可知，top3也符合位置信息。</w:t>
      </w:r>
    </w:p>
    <w:p w:rsidR="003452CC" w:rsidRPr="003452CC" w:rsidRDefault="003452CC" w:rsidP="003452CC">
      <w:pPr>
        <w:pStyle w:val="a5"/>
      </w:pPr>
      <w:r w:rsidRPr="003452CC">
        <w:rPr>
          <w:rFonts w:hint="eastAsia"/>
        </w:rPr>
        <w:t>由以上测试结果得知，该测试用例成功获取图像检索结果，并且得到相似度最高的三张图像TOP1-3。位置信息正确匹配，检索图像的位置信息为“北邮网络中心”，检索结果为“北邮网络中心”，成功匹配位置信息。</w:t>
      </w:r>
    </w:p>
    <w:p w:rsidR="003452CC" w:rsidRPr="003452CC" w:rsidRDefault="003452CC" w:rsidP="003452CC">
      <w:pPr>
        <w:pStyle w:val="2"/>
      </w:pPr>
      <w:bookmarkStart w:id="61" w:name="_Toc513647007"/>
      <w:bookmarkStart w:id="62" w:name="_Toc513885830"/>
      <w:r w:rsidRPr="003452CC">
        <w:rPr>
          <w:rFonts w:hint="eastAsia"/>
        </w:rPr>
        <w:t>性能测试</w:t>
      </w:r>
      <w:bookmarkEnd w:id="61"/>
      <w:bookmarkEnd w:id="62"/>
    </w:p>
    <w:p w:rsidR="003452CC" w:rsidRPr="003452CC" w:rsidRDefault="003452CC" w:rsidP="003452CC">
      <w:pPr>
        <w:pStyle w:val="3"/>
      </w:pPr>
      <w:bookmarkStart w:id="63" w:name="_Toc513647008"/>
      <w:bookmarkStart w:id="64" w:name="_Toc513885831"/>
      <w:r w:rsidRPr="003452CC">
        <w:rPr>
          <w:rFonts w:hint="eastAsia"/>
        </w:rPr>
        <w:t>特征提取测试</w:t>
      </w:r>
      <w:bookmarkEnd w:id="63"/>
      <w:bookmarkEnd w:id="64"/>
    </w:p>
    <w:p w:rsidR="003452CC" w:rsidRPr="003452CC" w:rsidRDefault="003452CC" w:rsidP="003452CC">
      <w:pPr>
        <w:pStyle w:val="a5"/>
      </w:pPr>
      <w:r w:rsidRPr="003452CC">
        <w:rPr>
          <w:rFonts w:hint="eastAsia"/>
        </w:rPr>
        <w:t>特征提取主要性能耗时为VGG16预测的过程耗时，卷积神经网络深度越深耗时越长，设备浮点计算性能越好预测耗时越短。</w:t>
      </w:r>
    </w:p>
    <w:p w:rsidR="003452CC" w:rsidRPr="003452CC" w:rsidRDefault="003452CC" w:rsidP="003452CC">
      <w:pPr>
        <w:pStyle w:val="a5"/>
      </w:pPr>
      <w:r w:rsidRPr="003452CC">
        <w:rPr>
          <w:rFonts w:hint="eastAsia"/>
        </w:rPr>
        <w:t>本次特征提取耗时性能测试，测试用例设计为，对随机的图像进行多次特征提取，计算其平均性能耗时。</w:t>
      </w:r>
    </w:p>
    <w:p w:rsidR="003452CC" w:rsidRPr="003452CC" w:rsidRDefault="003452CC" w:rsidP="003452CC">
      <w:pPr>
        <w:pStyle w:val="a5"/>
      </w:pPr>
      <w:r w:rsidRPr="003452CC">
        <w:rPr>
          <w:rFonts w:hint="eastAsia"/>
        </w:rPr>
        <w:t>测试用例代码如下所示</w:t>
      </w:r>
      <w:r w:rsidR="00C75A26">
        <w:rPr>
          <w:rFonts w:hint="eastAsia"/>
        </w:rPr>
        <w:t>：</w:t>
      </w:r>
    </w:p>
    <w:p w:rsidR="003452CC" w:rsidRPr="003452CC" w:rsidRDefault="003452CC" w:rsidP="003452CC">
      <w:pPr>
        <w:pStyle w:val="affd"/>
        <w:ind w:left="420" w:right="420"/>
      </w:pPr>
      <w:proofErr w:type="spellStart"/>
      <w:r w:rsidRPr="003452CC">
        <w:rPr>
          <w:rFonts w:hint="eastAsia"/>
        </w:rPr>
        <w:t>def</w:t>
      </w:r>
      <w:proofErr w:type="spellEnd"/>
      <w:r w:rsidRPr="003452CC">
        <w:rPr>
          <w:rFonts w:hint="eastAsia"/>
        </w:rPr>
        <w:t xml:space="preserve"> </w:t>
      </w:r>
      <w:proofErr w:type="spellStart"/>
      <w:proofErr w:type="gramStart"/>
      <w:r w:rsidRPr="003452CC">
        <w:rPr>
          <w:rFonts w:hint="eastAsia"/>
        </w:rPr>
        <w:t>proTest</w:t>
      </w:r>
      <w:proofErr w:type="spellEnd"/>
      <w:r w:rsidRPr="003452CC">
        <w:rPr>
          <w:rFonts w:hint="eastAsia"/>
        </w:rPr>
        <w:t>(</w:t>
      </w:r>
      <w:proofErr w:type="gramEnd"/>
      <w:r w:rsidRPr="003452CC">
        <w:rPr>
          <w:rFonts w:hint="eastAsia"/>
        </w:rPr>
        <w:t>):</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img_path</w:t>
      </w:r>
      <w:proofErr w:type="spellEnd"/>
      <w:r w:rsidRPr="003452CC">
        <w:rPr>
          <w:rFonts w:hint="eastAsia"/>
        </w:rPr>
        <w:t xml:space="preserve"> = "./</w:t>
      </w:r>
      <w:proofErr w:type="spellStart"/>
      <w:r w:rsidRPr="003452CC">
        <w:rPr>
          <w:rFonts w:hint="eastAsia"/>
        </w:rPr>
        <w:t>imagetest</w:t>
      </w:r>
      <w:proofErr w:type="spellEnd"/>
      <w:r w:rsidRPr="003452CC">
        <w:rPr>
          <w:rFonts w:hint="eastAsia"/>
        </w:rPr>
        <w:t>/19700102134147686.JPEG"</w:t>
      </w:r>
    </w:p>
    <w:p w:rsidR="003452CC" w:rsidRPr="003452CC" w:rsidRDefault="003452CC" w:rsidP="003452CC">
      <w:pPr>
        <w:pStyle w:val="affd"/>
        <w:ind w:left="420" w:right="420"/>
      </w:pPr>
      <w:r w:rsidRPr="003452CC">
        <w:rPr>
          <w:rFonts w:hint="eastAsia"/>
        </w:rPr>
        <w:t xml:space="preserve">    t = time ()</w:t>
      </w:r>
    </w:p>
    <w:p w:rsidR="003452CC" w:rsidRPr="003452CC" w:rsidRDefault="003452CC" w:rsidP="003452CC">
      <w:pPr>
        <w:pStyle w:val="affd"/>
        <w:ind w:left="420" w:right="420"/>
      </w:pPr>
      <w:r w:rsidRPr="003452CC">
        <w:rPr>
          <w:rFonts w:hint="eastAsia"/>
        </w:rPr>
        <w:t xml:space="preserve">    </w:t>
      </w:r>
    </w:p>
    <w:p w:rsidR="003452CC" w:rsidRPr="003452CC" w:rsidRDefault="003452CC" w:rsidP="003452CC">
      <w:pPr>
        <w:pStyle w:val="affd"/>
        <w:ind w:left="420" w:right="420"/>
      </w:pPr>
      <w:r w:rsidRPr="003452CC">
        <w:rPr>
          <w:rFonts w:hint="eastAsia"/>
        </w:rPr>
        <w:t xml:space="preserve">    for _ in range(100):</w:t>
      </w:r>
    </w:p>
    <w:p w:rsidR="003452CC" w:rsidRPr="003452CC" w:rsidRDefault="003452CC" w:rsidP="003452CC">
      <w:pPr>
        <w:pStyle w:val="affd"/>
        <w:ind w:left="420" w:right="420"/>
      </w:pPr>
      <w:r w:rsidRPr="003452CC">
        <w:rPr>
          <w:rFonts w:hint="eastAsia"/>
        </w:rPr>
        <w:t xml:space="preserve">        f = feature ()</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norm_feat</w:t>
      </w:r>
      <w:proofErr w:type="spellEnd"/>
      <w:r w:rsidRPr="003452CC">
        <w:rPr>
          <w:rFonts w:hint="eastAsia"/>
        </w:rPr>
        <w:t xml:space="preserve"> = </w:t>
      </w:r>
      <w:proofErr w:type="spellStart"/>
      <w:r w:rsidRPr="003452CC">
        <w:rPr>
          <w:rFonts w:hint="eastAsia"/>
        </w:rPr>
        <w:t>f.extract_feat</w:t>
      </w:r>
      <w:proofErr w:type="spellEnd"/>
      <w:r w:rsidRPr="003452CC">
        <w:rPr>
          <w:rFonts w:hint="eastAsia"/>
        </w:rPr>
        <w:t xml:space="preserve"> (</w:t>
      </w:r>
      <w:proofErr w:type="spellStart"/>
      <w:r w:rsidRPr="003452CC">
        <w:rPr>
          <w:rFonts w:hint="eastAsia"/>
        </w:rPr>
        <w:t>img_path</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w:t>
      </w:r>
    </w:p>
    <w:p w:rsidR="003452CC" w:rsidRPr="003452CC" w:rsidRDefault="003452CC" w:rsidP="003452CC">
      <w:pPr>
        <w:pStyle w:val="affd"/>
        <w:ind w:left="420" w:right="420"/>
      </w:pPr>
      <w:r w:rsidRPr="003452CC">
        <w:rPr>
          <w:rFonts w:hint="eastAsia"/>
        </w:rPr>
        <w:t xml:space="preserve">    print ("特征提取耗时(秒)：%.2f s" % ((time () - t)/100))</w:t>
      </w:r>
    </w:p>
    <w:p w:rsidR="003452CC" w:rsidRPr="003452CC" w:rsidRDefault="003452CC" w:rsidP="003452CC">
      <w:pPr>
        <w:pStyle w:val="affd"/>
        <w:ind w:left="420" w:right="420"/>
      </w:pPr>
      <w:r w:rsidRPr="003452CC">
        <w:rPr>
          <w:rFonts w:hint="eastAsia"/>
        </w:rPr>
        <w:t xml:space="preserve">    return 0</w:t>
      </w:r>
    </w:p>
    <w:p w:rsidR="003452CC" w:rsidRPr="003452CC" w:rsidRDefault="003452CC" w:rsidP="003452CC">
      <w:pPr>
        <w:pStyle w:val="affd"/>
        <w:ind w:left="420" w:right="420"/>
      </w:pPr>
    </w:p>
    <w:p w:rsidR="003452CC" w:rsidRPr="003452CC" w:rsidRDefault="003452CC" w:rsidP="003452CC">
      <w:pPr>
        <w:pStyle w:val="a5"/>
      </w:pPr>
      <w:r w:rsidRPr="003452CC">
        <w:rPr>
          <w:rFonts w:hint="eastAsia"/>
        </w:rPr>
        <w:t>测试结果为2.16秒，则特征提取平均耗时为2.16 秒。</w:t>
      </w:r>
    </w:p>
    <w:p w:rsidR="003452CC" w:rsidRPr="003452CC" w:rsidRDefault="003452CC" w:rsidP="003452CC">
      <w:pPr>
        <w:pStyle w:val="3"/>
      </w:pPr>
      <w:bookmarkStart w:id="65" w:name="_Toc513647009"/>
      <w:bookmarkStart w:id="66" w:name="_Toc513885832"/>
      <w:r w:rsidRPr="003452CC">
        <w:rPr>
          <w:rFonts w:hint="eastAsia"/>
        </w:rPr>
        <w:t>特征检索测试</w:t>
      </w:r>
      <w:bookmarkEnd w:id="65"/>
      <w:bookmarkEnd w:id="66"/>
    </w:p>
    <w:p w:rsidR="003452CC" w:rsidRPr="003452CC" w:rsidRDefault="003452CC" w:rsidP="003452CC">
      <w:pPr>
        <w:pStyle w:val="a5"/>
      </w:pPr>
      <w:r w:rsidRPr="003452CC">
        <w:rPr>
          <w:rFonts w:hint="eastAsia"/>
        </w:rPr>
        <w:t>特征检索性能测试的方法为，重复对部分特殊的图像特征进行测试，测试取其时间耗时平均值。</w:t>
      </w:r>
    </w:p>
    <w:p w:rsidR="003452CC" w:rsidRPr="003452CC" w:rsidRDefault="003452CC" w:rsidP="003452CC">
      <w:pPr>
        <w:pStyle w:val="a5"/>
      </w:pPr>
      <w:r w:rsidRPr="003452CC">
        <w:rPr>
          <w:rFonts w:hint="eastAsia"/>
        </w:rPr>
        <w:t>本次测试用例设计为，从测试集中选取10张图像，每种分辨率两张，按照图像大小选取两张图片，最大的和最小的。每次查询测试测试10次，计算消耗时间的平均值，制作成表格和柱状图。</w:t>
      </w:r>
    </w:p>
    <w:p w:rsidR="003452CC" w:rsidRPr="003452CC" w:rsidRDefault="003452CC" w:rsidP="003452CC">
      <w:pPr>
        <w:pStyle w:val="a5"/>
      </w:pPr>
      <w:r w:rsidRPr="003452CC">
        <w:rPr>
          <w:rFonts w:hint="eastAsia"/>
        </w:rPr>
        <w:lastRenderedPageBreak/>
        <w:t>经过测试用例得到性能测试的测试结果为：每次平均检索耗时为2.289秒。</w:t>
      </w:r>
    </w:p>
    <w:p w:rsidR="003452CC" w:rsidRPr="003452CC" w:rsidRDefault="003452CC" w:rsidP="003452CC">
      <w:pPr>
        <w:pStyle w:val="afff1"/>
      </w:pPr>
      <w:r w:rsidRPr="003452CC">
        <w:rPr>
          <w:rFonts w:hint="eastAsia"/>
        </w:rPr>
        <w:t>表 5-3 检索性能测试表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11"/>
        <w:gridCol w:w="1511"/>
        <w:gridCol w:w="1512"/>
        <w:gridCol w:w="1512"/>
        <w:gridCol w:w="1512"/>
        <w:gridCol w:w="1512"/>
      </w:tblGrid>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b"/>
            </w:pPr>
            <w:r w:rsidRPr="003452CC">
              <w:rPr>
                <w:rFonts w:hint="eastAsia"/>
              </w:rPr>
              <w:t>1088 x 1920</w:t>
            </w:r>
          </w:p>
          <w:p w:rsidR="003452CC" w:rsidRPr="003452CC" w:rsidRDefault="003452CC" w:rsidP="00630DB4">
            <w:pPr>
              <w:pStyle w:val="affb"/>
            </w:pP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1152 x 2048</w:t>
            </w: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1232 x 2048</w:t>
            </w: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1440 x 2560</w:t>
            </w:r>
          </w:p>
        </w:tc>
        <w:tc>
          <w:tcPr>
            <w:tcW w:w="1512"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b"/>
            </w:pPr>
            <w:r w:rsidRPr="003452CC">
              <w:rPr>
                <w:rFonts w:hint="eastAsia"/>
              </w:rPr>
              <w:t>1520 x 2688</w:t>
            </w: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527Kb</w:t>
            </w:r>
          </w:p>
        </w:tc>
        <w:tc>
          <w:tcPr>
            <w:tcW w:w="151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2.29</w:t>
            </w: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130Kb</w:t>
            </w:r>
          </w:p>
        </w:tc>
        <w:tc>
          <w:tcPr>
            <w:tcW w:w="151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2.23</w:t>
            </w: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1.53Mb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2.31</w:t>
            </w: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380Kb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2.24</w:t>
            </w: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1.79Mb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2.32</w:t>
            </w: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739Kb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2.28</w:t>
            </w: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1.13Mb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2.33</w:t>
            </w: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283Kb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2.27</w:t>
            </w:r>
          </w:p>
        </w:tc>
        <w:tc>
          <w:tcPr>
            <w:tcW w:w="1512"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1.14Mb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jc w:val="center"/>
            </w:pPr>
            <w:r w:rsidRPr="003452CC">
              <w:t>2.35</w:t>
            </w: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440Kb</w:t>
            </w:r>
          </w:p>
        </w:tc>
        <w:tc>
          <w:tcPr>
            <w:tcW w:w="1511"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c"/>
            </w:pPr>
          </w:p>
        </w:tc>
        <w:tc>
          <w:tcPr>
            <w:tcW w:w="1512"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jc w:val="center"/>
            </w:pPr>
            <w:r w:rsidRPr="003452CC">
              <w:t>2.27</w:t>
            </w:r>
          </w:p>
        </w:tc>
      </w:tr>
      <w:tr w:rsidR="00630DB4" w:rsidRPr="00630DB4" w:rsidTr="00630DB4">
        <w:trPr>
          <w:tblHeader/>
          <w:jc w:val="center"/>
        </w:trPr>
        <w:tc>
          <w:tcPr>
            <w:tcW w:w="1511"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平均值</w:t>
            </w:r>
          </w:p>
        </w:tc>
        <w:tc>
          <w:tcPr>
            <w:tcW w:w="1511"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2.26</w:t>
            </w: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2.275</w:t>
            </w: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2.30</w:t>
            </w:r>
          </w:p>
        </w:tc>
        <w:tc>
          <w:tcPr>
            <w:tcW w:w="151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jc w:val="center"/>
            </w:pPr>
            <w:r w:rsidRPr="003452CC">
              <w:t>2.30</w:t>
            </w:r>
          </w:p>
        </w:tc>
        <w:tc>
          <w:tcPr>
            <w:tcW w:w="1512"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jc w:val="center"/>
            </w:pPr>
            <w:r w:rsidRPr="003452CC">
              <w:t>2.31</w:t>
            </w:r>
          </w:p>
        </w:tc>
      </w:tr>
    </w:tbl>
    <w:p w:rsidR="003452CC" w:rsidRPr="003452CC" w:rsidRDefault="003452CC" w:rsidP="003452CC">
      <w:pPr>
        <w:pStyle w:val="a5"/>
      </w:pPr>
      <w:r w:rsidRPr="003452CC">
        <w:rPr>
          <w:rFonts w:hint="eastAsia"/>
        </w:rPr>
        <w:t>将性能测试表5-3转化为柱状图，如图5</w:t>
      </w:r>
      <w:r w:rsidR="006241C6">
        <w:t>-</w:t>
      </w:r>
      <w:r w:rsidRPr="003452CC">
        <w:rPr>
          <w:rFonts w:hint="eastAsia"/>
        </w:rPr>
        <w:t>13所示</w:t>
      </w:r>
      <w:r w:rsidR="00C75A26">
        <w:rPr>
          <w:rFonts w:hint="eastAsia"/>
        </w:rPr>
        <w:t>：</w:t>
      </w:r>
    </w:p>
    <w:p w:rsidR="003452CC" w:rsidRPr="003452CC" w:rsidRDefault="00C03955" w:rsidP="003452CC">
      <w:pPr>
        <w:pStyle w:val="afff2"/>
      </w:pPr>
      <w:r>
        <w:rPr>
          <w:noProof/>
        </w:rPr>
        <w:drawing>
          <wp:inline distT="0" distB="0" distL="0" distR="0">
            <wp:extent cx="4429930" cy="2317898"/>
            <wp:effectExtent l="0" t="0" r="8890" b="635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7738" cy="2342913"/>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13 系统测试性能柱状图</w:t>
      </w:r>
    </w:p>
    <w:p w:rsidR="003452CC" w:rsidRPr="003452CC" w:rsidRDefault="003452CC" w:rsidP="003452CC">
      <w:pPr>
        <w:pStyle w:val="3"/>
      </w:pPr>
      <w:bookmarkStart w:id="67" w:name="_Toc513647010"/>
      <w:bookmarkStart w:id="68" w:name="_Toc513885833"/>
      <w:r w:rsidRPr="003452CC">
        <w:rPr>
          <w:rFonts w:hint="eastAsia"/>
        </w:rPr>
        <w:t>特征检索准确率测试</w:t>
      </w:r>
      <w:bookmarkEnd w:id="67"/>
      <w:bookmarkEnd w:id="68"/>
    </w:p>
    <w:p w:rsidR="003452CC" w:rsidRPr="003452CC" w:rsidRDefault="003452CC" w:rsidP="003452CC">
      <w:pPr>
        <w:pStyle w:val="a5"/>
      </w:pPr>
      <w:r w:rsidRPr="003452CC">
        <w:rPr>
          <w:rFonts w:hint="eastAsia"/>
        </w:rPr>
        <w:t>准确率是对检索结果的一种评价，准确率表示“预测正确的样本”与“总样本”的比例。能解释有多大概率能检测到正确的样本，准确率为检索系统的重要评价指标和常用评价指标。</w:t>
      </w:r>
    </w:p>
    <w:p w:rsidR="003452CC" w:rsidRPr="003452CC" w:rsidRDefault="003452CC" w:rsidP="003452CC">
      <w:pPr>
        <w:pStyle w:val="a5"/>
      </w:pPr>
      <w:r w:rsidRPr="003452CC">
        <w:rPr>
          <w:rFonts w:hint="eastAsia"/>
        </w:rPr>
        <w:t>准确率测试方法为，使用图像测试集对图像训练集生成的图像特征值数据库进行验证，编写测试用例程序，计算特征检索的准确率。</w:t>
      </w:r>
    </w:p>
    <w:p w:rsidR="003452CC" w:rsidRPr="003452CC" w:rsidRDefault="003452CC" w:rsidP="003452CC">
      <w:pPr>
        <w:pStyle w:val="a5"/>
      </w:pPr>
      <w:r w:rsidRPr="003452CC">
        <w:rPr>
          <w:rFonts w:hint="eastAsia"/>
        </w:rPr>
        <w:t>测试用例设计为，将1620张测试集图像分别进行检索。由于图像</w:t>
      </w:r>
      <w:proofErr w:type="gramStart"/>
      <w:r w:rsidRPr="003452CC">
        <w:rPr>
          <w:rFonts w:hint="eastAsia"/>
        </w:rPr>
        <w:t>集数量</w:t>
      </w:r>
      <w:proofErr w:type="gramEnd"/>
      <w:r w:rsidRPr="003452CC">
        <w:rPr>
          <w:rFonts w:hint="eastAsia"/>
        </w:rPr>
        <w:t>过大，笔记本负载压力大，容易造成程序不稳定，系统崩溃，需要进行分批进行测试。200张图像为一批，一共分为8个批次。特征检索准确率测试代码如下所示</w:t>
      </w:r>
      <w:r w:rsidR="00C75A26">
        <w:rPr>
          <w:rFonts w:hint="eastAsia"/>
        </w:rPr>
        <w:t>：</w:t>
      </w:r>
    </w:p>
    <w:p w:rsidR="003452CC" w:rsidRPr="003452CC" w:rsidRDefault="003452CC" w:rsidP="003452CC">
      <w:pPr>
        <w:pStyle w:val="afff1"/>
      </w:pPr>
      <w:r w:rsidRPr="003452CC">
        <w:rPr>
          <w:rFonts w:hint="eastAsia"/>
        </w:rPr>
        <w:t>代码 性能测试代码</w:t>
      </w:r>
    </w:p>
    <w:p w:rsidR="003452CC" w:rsidRPr="003452CC" w:rsidRDefault="003452CC" w:rsidP="003452CC">
      <w:pPr>
        <w:pStyle w:val="affd"/>
        <w:ind w:left="420" w:right="420"/>
      </w:pPr>
      <w:proofErr w:type="spellStart"/>
      <w:r w:rsidRPr="003452CC">
        <w:rPr>
          <w:rFonts w:hint="eastAsia"/>
        </w:rPr>
        <w:t>def</w:t>
      </w:r>
      <w:proofErr w:type="spellEnd"/>
      <w:r w:rsidRPr="003452CC">
        <w:rPr>
          <w:rFonts w:hint="eastAsia"/>
        </w:rPr>
        <w:t xml:space="preserve"> </w:t>
      </w:r>
      <w:proofErr w:type="spellStart"/>
      <w:r w:rsidRPr="003452CC">
        <w:rPr>
          <w:rFonts w:hint="eastAsia"/>
        </w:rPr>
        <w:t>testSetTest</w:t>
      </w:r>
      <w:proofErr w:type="spellEnd"/>
      <w:r w:rsidRPr="003452CC">
        <w:rPr>
          <w:rFonts w:hint="eastAsia"/>
        </w:rPr>
        <w:t>(</w:t>
      </w:r>
      <w:proofErr w:type="spellStart"/>
      <w:proofErr w:type="gramStart"/>
      <w:r w:rsidRPr="003452CC">
        <w:rPr>
          <w:rFonts w:hint="eastAsia"/>
        </w:rPr>
        <w:t>testSet,imageinfopath</w:t>
      </w:r>
      <w:proofErr w:type="gramEnd"/>
      <w:r w:rsidRPr="003452CC">
        <w:rPr>
          <w:rFonts w:hint="eastAsia"/>
        </w:rPr>
        <w:t>,feats,imgNames</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resultnum</w:t>
      </w:r>
      <w:proofErr w:type="spellEnd"/>
      <w:r w:rsidRPr="003452CC">
        <w:rPr>
          <w:rFonts w:hint="eastAsia"/>
        </w:rPr>
        <w:t xml:space="preserve"> = 2</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imageList</w:t>
      </w:r>
      <w:proofErr w:type="spellEnd"/>
      <w:r w:rsidRPr="003452CC">
        <w:rPr>
          <w:rFonts w:hint="eastAsia"/>
        </w:rPr>
        <w:t xml:space="preserve"> = </w:t>
      </w:r>
      <w:proofErr w:type="spellStart"/>
      <w:r w:rsidRPr="003452CC">
        <w:rPr>
          <w:rFonts w:hint="eastAsia"/>
        </w:rPr>
        <w:t>getImageList</w:t>
      </w:r>
      <w:proofErr w:type="spellEnd"/>
      <w:r w:rsidRPr="003452CC">
        <w:rPr>
          <w:rFonts w:hint="eastAsia"/>
        </w:rPr>
        <w:t xml:space="preserve"> (</w:t>
      </w:r>
      <w:proofErr w:type="spellStart"/>
      <w:r w:rsidRPr="003452CC">
        <w:rPr>
          <w:rFonts w:hint="eastAsia"/>
        </w:rPr>
        <w:t>testSet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probability = 00.00</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num</w:t>
      </w:r>
      <w:proofErr w:type="spellEnd"/>
      <w:r w:rsidRPr="003452CC">
        <w:rPr>
          <w:rFonts w:hint="eastAsia"/>
        </w:rPr>
        <w:t xml:space="preserve"> = </w:t>
      </w:r>
      <w:proofErr w:type="spellStart"/>
      <w:r w:rsidRPr="003452CC">
        <w:rPr>
          <w:rFonts w:hint="eastAsia"/>
        </w:rPr>
        <w:t>len</w:t>
      </w:r>
      <w:proofErr w:type="spellEnd"/>
      <w:r w:rsidRPr="003452CC">
        <w:rPr>
          <w:rFonts w:hint="eastAsia"/>
        </w:rPr>
        <w:t xml:space="preserve"> (</w:t>
      </w:r>
      <w:proofErr w:type="spellStart"/>
      <w:r w:rsidRPr="003452CC">
        <w:rPr>
          <w:rFonts w:hint="eastAsia"/>
        </w:rPr>
        <w:t>imageList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errorNum</w:t>
      </w:r>
      <w:proofErr w:type="spellEnd"/>
      <w:r w:rsidRPr="003452CC">
        <w:rPr>
          <w:rFonts w:hint="eastAsia"/>
        </w:rPr>
        <w:t xml:space="preserve"> = 0</w:t>
      </w:r>
    </w:p>
    <w:p w:rsidR="003452CC" w:rsidRPr="003452CC" w:rsidRDefault="003452CC" w:rsidP="003452CC">
      <w:pPr>
        <w:pStyle w:val="affd"/>
        <w:ind w:left="420" w:right="420"/>
      </w:pPr>
      <w:r w:rsidRPr="003452CC">
        <w:rPr>
          <w:rFonts w:hint="eastAsia"/>
        </w:rPr>
        <w:t xml:space="preserve">    </w:t>
      </w:r>
    </w:p>
    <w:p w:rsidR="003452CC" w:rsidRPr="003452CC" w:rsidRDefault="003452CC" w:rsidP="003452CC">
      <w:pPr>
        <w:pStyle w:val="affd"/>
        <w:ind w:left="420" w:right="420"/>
      </w:pPr>
      <w:r w:rsidRPr="003452CC">
        <w:rPr>
          <w:rFonts w:hint="eastAsia"/>
        </w:rPr>
        <w:t xml:space="preserve">    for </w:t>
      </w:r>
      <w:proofErr w:type="spellStart"/>
      <w:r w:rsidRPr="003452CC">
        <w:rPr>
          <w:rFonts w:hint="eastAsia"/>
        </w:rPr>
        <w:t>i</w:t>
      </w:r>
      <w:proofErr w:type="spellEnd"/>
      <w:r w:rsidRPr="003452CC">
        <w:rPr>
          <w:rFonts w:hint="eastAsia"/>
        </w:rPr>
        <w:t xml:space="preserve"> in </w:t>
      </w:r>
      <w:proofErr w:type="spellStart"/>
      <w:r w:rsidRPr="003452CC">
        <w:rPr>
          <w:rFonts w:hint="eastAsia"/>
        </w:rPr>
        <w:t>imageList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rank_ID, rank_score = featureSearch (i, feats)  # 获取图像得分信息</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imList</w:t>
      </w:r>
      <w:proofErr w:type="spellEnd"/>
      <w:r w:rsidRPr="003452CC">
        <w:rPr>
          <w:rFonts w:hint="eastAsia"/>
        </w:rPr>
        <w:t xml:space="preserve">, </w:t>
      </w:r>
      <w:proofErr w:type="spellStart"/>
      <w:r w:rsidRPr="003452CC">
        <w:rPr>
          <w:rFonts w:hint="eastAsia"/>
        </w:rPr>
        <w:t>scoresList</w:t>
      </w:r>
      <w:proofErr w:type="spellEnd"/>
      <w:r w:rsidRPr="003452CC">
        <w:rPr>
          <w:rFonts w:hint="eastAsia"/>
        </w:rPr>
        <w:t xml:space="preserve"> = </w:t>
      </w:r>
      <w:proofErr w:type="spellStart"/>
      <w:r w:rsidRPr="003452CC">
        <w:rPr>
          <w:rFonts w:hint="eastAsia"/>
        </w:rPr>
        <w:t>getSearchResult</w:t>
      </w:r>
      <w:proofErr w:type="spellEnd"/>
      <w:r w:rsidRPr="003452CC">
        <w:rPr>
          <w:rFonts w:hint="eastAsia"/>
        </w:rPr>
        <w:t xml:space="preserve"> (</w:t>
      </w:r>
      <w:proofErr w:type="spellStart"/>
      <w:r w:rsidRPr="003452CC">
        <w:rPr>
          <w:rFonts w:hint="eastAsia"/>
        </w:rPr>
        <w:t>resultnum</w:t>
      </w:r>
      <w:proofErr w:type="spellEnd"/>
      <w:r w:rsidRPr="003452CC">
        <w:rPr>
          <w:rFonts w:hint="eastAsia"/>
        </w:rPr>
        <w:t xml:space="preserve">, </w:t>
      </w:r>
      <w:proofErr w:type="spellStart"/>
      <w:r w:rsidRPr="003452CC">
        <w:rPr>
          <w:rFonts w:hint="eastAsia"/>
        </w:rPr>
        <w:t>imgNames</w:t>
      </w:r>
      <w:proofErr w:type="spellEnd"/>
      <w:r w:rsidRPr="003452CC">
        <w:rPr>
          <w:rFonts w:hint="eastAsia"/>
        </w:rPr>
        <w:t xml:space="preserve">, </w:t>
      </w:r>
      <w:proofErr w:type="spellStart"/>
      <w:r w:rsidRPr="003452CC">
        <w:rPr>
          <w:rFonts w:hint="eastAsia"/>
        </w:rPr>
        <w:t>rank_ID</w:t>
      </w:r>
      <w:proofErr w:type="spellEnd"/>
      <w:r w:rsidRPr="003452CC">
        <w:rPr>
          <w:rFonts w:hint="eastAsia"/>
        </w:rPr>
        <w:t xml:space="preserve">, </w:t>
      </w:r>
      <w:proofErr w:type="spellStart"/>
      <w:r w:rsidRPr="003452CC">
        <w:rPr>
          <w:rFonts w:hint="eastAsia"/>
        </w:rPr>
        <w:t>rank_score</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_imageInfo1 = </w:t>
      </w:r>
      <w:proofErr w:type="spellStart"/>
      <w:r w:rsidRPr="003452CC">
        <w:rPr>
          <w:rFonts w:hint="eastAsia"/>
        </w:rPr>
        <w:t>getImageInfo</w:t>
      </w:r>
      <w:proofErr w:type="spellEnd"/>
      <w:r w:rsidRPr="003452CC">
        <w:rPr>
          <w:rFonts w:hint="eastAsia"/>
        </w:rPr>
        <w:t xml:space="preserve"> (</w:t>
      </w:r>
      <w:proofErr w:type="spellStart"/>
      <w:r w:rsidRPr="003452CC">
        <w:rPr>
          <w:rFonts w:hint="eastAsia"/>
        </w:rPr>
        <w:t>i</w:t>
      </w:r>
      <w:proofErr w:type="spellEnd"/>
      <w:r w:rsidRPr="003452CC">
        <w:rPr>
          <w:rFonts w:hint="eastAsia"/>
        </w:rPr>
        <w:t xml:space="preserve">, </w:t>
      </w:r>
      <w:proofErr w:type="spellStart"/>
      <w:r w:rsidRPr="003452CC">
        <w:rPr>
          <w:rFonts w:hint="eastAsia"/>
        </w:rPr>
        <w:t>imageinfopath</w:t>
      </w:r>
      <w:proofErr w:type="spellEnd"/>
      <w:r w:rsidRPr="003452CC">
        <w:rPr>
          <w:rFonts w:hint="eastAsia"/>
        </w:rPr>
        <w:t>)  # 获取图片信息</w:t>
      </w:r>
    </w:p>
    <w:p w:rsidR="003452CC" w:rsidRDefault="003452CC" w:rsidP="003452CC">
      <w:pPr>
        <w:pStyle w:val="affd"/>
        <w:ind w:left="420" w:right="420"/>
      </w:pPr>
      <w:r w:rsidRPr="003452CC">
        <w:rPr>
          <w:rFonts w:hint="eastAsia"/>
        </w:rPr>
        <w:t xml:space="preserve">        _imageInfo2 = </w:t>
      </w:r>
      <w:proofErr w:type="spellStart"/>
      <w:r w:rsidRPr="003452CC">
        <w:rPr>
          <w:rFonts w:hint="eastAsia"/>
        </w:rPr>
        <w:t>getImageInfo</w:t>
      </w:r>
      <w:proofErr w:type="spellEnd"/>
      <w:r w:rsidRPr="003452CC">
        <w:rPr>
          <w:rFonts w:hint="eastAsia"/>
        </w:rPr>
        <w:t xml:space="preserve"> (</w:t>
      </w:r>
      <w:proofErr w:type="spellStart"/>
      <w:proofErr w:type="gramStart"/>
      <w:r w:rsidRPr="003452CC">
        <w:rPr>
          <w:rFonts w:hint="eastAsia"/>
        </w:rPr>
        <w:t>imList</w:t>
      </w:r>
      <w:proofErr w:type="spellEnd"/>
      <w:r w:rsidRPr="003452CC">
        <w:rPr>
          <w:rFonts w:hint="eastAsia"/>
        </w:rPr>
        <w:t>[</w:t>
      </w:r>
      <w:proofErr w:type="gramEnd"/>
      <w:r w:rsidRPr="003452CC">
        <w:rPr>
          <w:rFonts w:hint="eastAsia"/>
        </w:rPr>
        <w:t xml:space="preserve">0], </w:t>
      </w:r>
      <w:proofErr w:type="spellStart"/>
      <w:r w:rsidRPr="003452CC">
        <w:rPr>
          <w:rFonts w:hint="eastAsia"/>
        </w:rPr>
        <w:t>imageinfopath</w:t>
      </w:r>
      <w:proofErr w:type="spellEnd"/>
      <w:r w:rsidRPr="003452CC">
        <w:rPr>
          <w:rFonts w:hint="eastAsia"/>
        </w:rPr>
        <w:t>)</w:t>
      </w:r>
    </w:p>
    <w:p w:rsidR="00454479" w:rsidRPr="003452CC" w:rsidRDefault="00454479" w:rsidP="003452CC">
      <w:pPr>
        <w:pStyle w:val="affd"/>
        <w:ind w:left="420" w:right="420"/>
      </w:pPr>
    </w:p>
    <w:p w:rsidR="003452CC" w:rsidRPr="003452CC" w:rsidRDefault="003452CC" w:rsidP="003452CC">
      <w:pPr>
        <w:pStyle w:val="affd"/>
        <w:ind w:left="420" w:right="420"/>
      </w:pPr>
      <w:r w:rsidRPr="003452CC">
        <w:rPr>
          <w:rFonts w:hint="eastAsia"/>
        </w:rPr>
        <w:t xml:space="preserve">        if _imageInfo</w:t>
      </w:r>
      <w:proofErr w:type="gramStart"/>
      <w:r w:rsidRPr="003452CC">
        <w:rPr>
          <w:rFonts w:hint="eastAsia"/>
        </w:rPr>
        <w:t>1 !</w:t>
      </w:r>
      <w:proofErr w:type="gramEnd"/>
      <w:r w:rsidRPr="003452CC">
        <w:rPr>
          <w:rFonts w:hint="eastAsia"/>
        </w:rPr>
        <w:t>= _imageInfo2:</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errorNum</w:t>
      </w:r>
      <w:proofErr w:type="spellEnd"/>
      <w:r w:rsidRPr="003452CC">
        <w:rPr>
          <w:rFonts w:hint="eastAsia"/>
        </w:rPr>
        <w:t xml:space="preserve"> += 1</w:t>
      </w:r>
    </w:p>
    <w:p w:rsidR="003452CC" w:rsidRPr="003452CC" w:rsidRDefault="003452CC" w:rsidP="003452CC">
      <w:pPr>
        <w:pStyle w:val="affd"/>
        <w:ind w:left="420" w:right="420"/>
      </w:pPr>
      <w:r w:rsidRPr="003452CC">
        <w:rPr>
          <w:rFonts w:hint="eastAsia"/>
        </w:rPr>
        <w:lastRenderedPageBreak/>
        <w:t xml:space="preserve">            print ("测试</w:t>
      </w:r>
      <w:proofErr w:type="gramStart"/>
      <w:r w:rsidRPr="003452CC">
        <w:rPr>
          <w:rFonts w:hint="eastAsia"/>
        </w:rPr>
        <w:t>集错误</w:t>
      </w:r>
      <w:proofErr w:type="gramEnd"/>
      <w:r w:rsidRPr="003452CC">
        <w:rPr>
          <w:rFonts w:hint="eastAsia"/>
        </w:rPr>
        <w:t>的图片信息： ", _imageInfo1)</w:t>
      </w:r>
    </w:p>
    <w:p w:rsidR="003452CC" w:rsidRPr="003452CC" w:rsidRDefault="003452CC" w:rsidP="003452CC">
      <w:pPr>
        <w:pStyle w:val="affd"/>
        <w:ind w:left="420" w:right="420"/>
      </w:pPr>
      <w:r w:rsidRPr="003452CC">
        <w:rPr>
          <w:rFonts w:hint="eastAsia"/>
        </w:rPr>
        <w:t xml:space="preserve">            print ("错误的图片最匹配的图片信息：", _imageInfo2)</w:t>
      </w:r>
    </w:p>
    <w:p w:rsidR="003452CC" w:rsidRPr="003452CC" w:rsidRDefault="003452CC" w:rsidP="003452CC">
      <w:pPr>
        <w:pStyle w:val="affd"/>
        <w:ind w:left="420" w:right="420"/>
      </w:pPr>
      <w:r w:rsidRPr="003452CC">
        <w:rPr>
          <w:rFonts w:hint="eastAsia"/>
        </w:rPr>
        <w:t xml:space="preserve">            print ("测试</w:t>
      </w:r>
      <w:proofErr w:type="gramStart"/>
      <w:r w:rsidRPr="003452CC">
        <w:rPr>
          <w:rFonts w:hint="eastAsia"/>
        </w:rPr>
        <w:t>集错误</w:t>
      </w:r>
      <w:proofErr w:type="gramEnd"/>
      <w:r w:rsidRPr="003452CC">
        <w:rPr>
          <w:rFonts w:hint="eastAsia"/>
        </w:rPr>
        <w:t>的图片： ", i)</w:t>
      </w:r>
    </w:p>
    <w:p w:rsidR="003452CC" w:rsidRPr="003452CC" w:rsidRDefault="003452CC" w:rsidP="003452CC">
      <w:pPr>
        <w:pStyle w:val="affd"/>
        <w:ind w:left="420" w:right="420"/>
      </w:pPr>
      <w:r w:rsidRPr="003452CC">
        <w:rPr>
          <w:rFonts w:hint="eastAsia"/>
        </w:rPr>
        <w:t xml:space="preserve">            print ("错误的图片最匹配的图片：", </w:t>
      </w:r>
      <w:proofErr w:type="spellStart"/>
      <w:r w:rsidRPr="003452CC">
        <w:rPr>
          <w:rFonts w:hint="eastAsia"/>
        </w:rPr>
        <w:t>imList</w:t>
      </w:r>
      <w:proofErr w:type="spellEnd"/>
      <w:r w:rsidRPr="003452CC">
        <w:rPr>
          <w:rFonts w:hint="eastAsia"/>
        </w:rPr>
        <w:t>[0])</w:t>
      </w:r>
    </w:p>
    <w:p w:rsidR="003452CC" w:rsidRDefault="003452CC" w:rsidP="003452CC">
      <w:pPr>
        <w:pStyle w:val="affd"/>
        <w:ind w:left="420" w:right="420"/>
      </w:pPr>
      <w:r w:rsidRPr="003452CC">
        <w:rPr>
          <w:rFonts w:hint="eastAsia"/>
        </w:rPr>
        <w:t xml:space="preserve">            print ("相似度评分：", </w:t>
      </w:r>
      <w:proofErr w:type="spellStart"/>
      <w:r w:rsidRPr="003452CC">
        <w:rPr>
          <w:rFonts w:hint="eastAsia"/>
        </w:rPr>
        <w:t>scoresList</w:t>
      </w:r>
      <w:proofErr w:type="spellEnd"/>
      <w:r w:rsidRPr="003452CC">
        <w:rPr>
          <w:rFonts w:hint="eastAsia"/>
        </w:rPr>
        <w:t>)</w:t>
      </w:r>
    </w:p>
    <w:p w:rsidR="00454479" w:rsidRPr="003452CC" w:rsidRDefault="00454479" w:rsidP="003452CC">
      <w:pPr>
        <w:pStyle w:val="affd"/>
        <w:ind w:left="420" w:right="420"/>
      </w:pPr>
    </w:p>
    <w:p w:rsidR="003452CC" w:rsidRPr="003452CC" w:rsidRDefault="003452CC" w:rsidP="003452CC">
      <w:pPr>
        <w:pStyle w:val="affd"/>
        <w:ind w:left="420" w:right="420"/>
      </w:pPr>
      <w:r w:rsidRPr="003452CC">
        <w:rPr>
          <w:rFonts w:hint="eastAsia"/>
        </w:rPr>
        <w:t xml:space="preserve">    probability = </w:t>
      </w:r>
      <w:proofErr w:type="spellStart"/>
      <w:r w:rsidRPr="003452CC">
        <w:rPr>
          <w:rFonts w:hint="eastAsia"/>
        </w:rPr>
        <w:t>errorNum</w:t>
      </w:r>
      <w:proofErr w:type="spellEnd"/>
      <w:r w:rsidRPr="003452CC">
        <w:rPr>
          <w:rFonts w:hint="eastAsia"/>
        </w:rPr>
        <w:t xml:space="preserve"> / </w:t>
      </w:r>
      <w:proofErr w:type="spellStart"/>
      <w:r w:rsidRPr="003452CC">
        <w:rPr>
          <w:rFonts w:hint="eastAsia"/>
        </w:rPr>
        <w:t>num</w:t>
      </w:r>
      <w:proofErr w:type="spellEnd"/>
    </w:p>
    <w:p w:rsidR="003452CC" w:rsidRPr="003452CC" w:rsidRDefault="003452CC" w:rsidP="003452CC">
      <w:pPr>
        <w:pStyle w:val="affd"/>
        <w:ind w:left="420" w:right="420"/>
      </w:pPr>
      <w:r w:rsidRPr="003452CC">
        <w:rPr>
          <w:rFonts w:hint="eastAsia"/>
        </w:rPr>
        <w:t xml:space="preserve">    print ("错误率: %.2f%%" % (probability*100))</w:t>
      </w:r>
    </w:p>
    <w:p w:rsidR="003452CC" w:rsidRPr="003452CC" w:rsidRDefault="003452CC" w:rsidP="003452CC">
      <w:pPr>
        <w:pStyle w:val="affd"/>
        <w:ind w:left="420" w:right="420"/>
      </w:pPr>
      <w:r w:rsidRPr="003452CC">
        <w:rPr>
          <w:rFonts w:hint="eastAsia"/>
        </w:rPr>
        <w:t xml:space="preserve">    return 0</w:t>
      </w:r>
    </w:p>
    <w:p w:rsidR="003452CC" w:rsidRPr="003452CC" w:rsidRDefault="003452CC" w:rsidP="003452CC">
      <w:pPr>
        <w:pStyle w:val="a5"/>
      </w:pPr>
      <w:r w:rsidRPr="003452CC">
        <w:rPr>
          <w:rFonts w:hint="eastAsia"/>
        </w:rPr>
        <w:t>测试结果如表5-4所示</w:t>
      </w:r>
      <w:r w:rsidR="00C75A26">
        <w:rPr>
          <w:rFonts w:hint="eastAsia"/>
        </w:rPr>
        <w:t>：</w:t>
      </w:r>
    </w:p>
    <w:p w:rsidR="003452CC" w:rsidRPr="003452CC" w:rsidRDefault="003452CC" w:rsidP="003452CC">
      <w:pPr>
        <w:pStyle w:val="afff1"/>
      </w:pPr>
      <w:r w:rsidRPr="003452CC">
        <w:rPr>
          <w:rFonts w:hint="eastAsia"/>
        </w:rPr>
        <w:t>表5-4 准确率测试结果</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67"/>
        <w:gridCol w:w="2267"/>
        <w:gridCol w:w="2268"/>
        <w:gridCol w:w="2268"/>
      </w:tblGrid>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tcPr>
          <w:p w:rsidR="003452CC" w:rsidRPr="003452CC" w:rsidRDefault="003452CC" w:rsidP="00630DB4">
            <w:pPr>
              <w:pStyle w:val="affb"/>
            </w:pPr>
            <w:r w:rsidRPr="003452CC">
              <w:rPr>
                <w:rFonts w:hint="eastAsia"/>
              </w:rPr>
              <w:t>错误匹配数（张）</w:t>
            </w:r>
          </w:p>
          <w:p w:rsidR="003452CC" w:rsidRPr="003452CC" w:rsidRDefault="003452CC" w:rsidP="00630DB4">
            <w:pPr>
              <w:pStyle w:val="affb"/>
            </w:pP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总数（张）</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b"/>
            </w:pPr>
            <w:r w:rsidRPr="003452CC">
              <w:rPr>
                <w:rFonts w:hint="eastAsia"/>
              </w:rPr>
              <w:t>正确匹配率（%）</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第1批次测试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10</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95</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第2批次测试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99</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第3批次测试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8</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96</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第4批次测试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8</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96</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第5批次测试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13</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93.5</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第6批次测试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13</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93.5</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第7批次测试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10</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95</w:t>
            </w:r>
          </w:p>
        </w:tc>
      </w:tr>
      <w:tr w:rsidR="00630DB4" w:rsidRPr="00630DB4" w:rsidTr="00630DB4">
        <w:trPr>
          <w:tblHeader/>
          <w:jc w:val="center"/>
        </w:trPr>
        <w:tc>
          <w:tcPr>
            <w:tcW w:w="2267"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第8批次测试</w:t>
            </w:r>
          </w:p>
          <w:p w:rsidR="003452CC" w:rsidRPr="003452CC" w:rsidRDefault="003452CC" w:rsidP="00630DB4">
            <w:pPr>
              <w:pStyle w:val="affc"/>
            </w:pPr>
          </w:p>
        </w:tc>
        <w:tc>
          <w:tcPr>
            <w:tcW w:w="2267"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20</w:t>
            </w:r>
          </w:p>
        </w:tc>
        <w:tc>
          <w:tcPr>
            <w:tcW w:w="2268"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220</w:t>
            </w:r>
          </w:p>
        </w:tc>
        <w:tc>
          <w:tcPr>
            <w:tcW w:w="2268"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90.91</w:t>
            </w:r>
          </w:p>
        </w:tc>
      </w:tr>
    </w:tbl>
    <w:p w:rsidR="003452CC" w:rsidRPr="003452CC" w:rsidRDefault="003452CC" w:rsidP="003452CC">
      <w:pPr>
        <w:pStyle w:val="a5"/>
      </w:pPr>
      <w:r w:rsidRPr="003452CC">
        <w:rPr>
          <w:rFonts w:hint="eastAsia"/>
        </w:rPr>
        <w:t>根据本次测试用例的测试结果得出，图像检索的正确率约为94.81%。</w:t>
      </w:r>
    </w:p>
    <w:p w:rsidR="003452CC" w:rsidRPr="003452CC" w:rsidRDefault="003452CC" w:rsidP="003452CC">
      <w:pPr>
        <w:pStyle w:val="3"/>
      </w:pPr>
      <w:bookmarkStart w:id="69" w:name="_Toc513647011"/>
      <w:bookmarkStart w:id="70" w:name="_Toc513885834"/>
      <w:r w:rsidRPr="003452CC">
        <w:rPr>
          <w:rFonts w:hint="eastAsia"/>
        </w:rPr>
        <w:t>特征检索召回率测试</w:t>
      </w:r>
      <w:bookmarkEnd w:id="69"/>
      <w:bookmarkEnd w:id="70"/>
    </w:p>
    <w:p w:rsidR="003452CC" w:rsidRPr="003452CC" w:rsidRDefault="003452CC" w:rsidP="003452CC">
      <w:pPr>
        <w:pStyle w:val="a5"/>
      </w:pPr>
      <w:r w:rsidRPr="003452CC">
        <w:rPr>
          <w:rFonts w:hint="eastAsia"/>
        </w:rPr>
        <w:t>召回率为被“检测到的样本”和“应该被检测到的样本”的比例，准确率和召回率都有助于系统检索性能相关性的理解，召回率和准确率是检索系统的主要评价指标。一般而言，召回率高，则准确率就低，准确率高，则召回率低。召回率测试方法为，使用图像测试集对图像训练集生成的图像特征值数据库进行验证，判断特征检索的召回率。</w:t>
      </w:r>
    </w:p>
    <w:p w:rsidR="003452CC" w:rsidRPr="003452CC" w:rsidRDefault="003452CC" w:rsidP="003452CC">
      <w:pPr>
        <w:pStyle w:val="a5"/>
      </w:pPr>
      <w:r w:rsidRPr="003452CC">
        <w:rPr>
          <w:rFonts w:hint="eastAsia"/>
        </w:rPr>
        <w:t>测试用例设计为，将1620张测试集图像分别进行检索。由于图像数据</w:t>
      </w:r>
      <w:proofErr w:type="gramStart"/>
      <w:r w:rsidRPr="003452CC">
        <w:rPr>
          <w:rFonts w:hint="eastAsia"/>
        </w:rPr>
        <w:t>集数量</w:t>
      </w:r>
      <w:proofErr w:type="gramEnd"/>
      <w:r w:rsidRPr="003452CC">
        <w:rPr>
          <w:rFonts w:hint="eastAsia"/>
        </w:rPr>
        <w:t>过大，进行随机选取部分测试集图像进行召回率测试。</w:t>
      </w:r>
    </w:p>
    <w:p w:rsidR="003452CC" w:rsidRDefault="00A319C5" w:rsidP="003452CC">
      <w:pPr>
        <w:pStyle w:val="a5"/>
      </w:pPr>
      <w:r>
        <w:rPr>
          <w:rFonts w:hint="eastAsia"/>
        </w:rPr>
        <w:t>本次召回率</w:t>
      </w:r>
      <w:r w:rsidR="003452CC" w:rsidRPr="003452CC">
        <w:rPr>
          <w:rFonts w:hint="eastAsia"/>
        </w:rPr>
        <w:t>测试用例代码如下</w:t>
      </w:r>
      <w:r w:rsidR="00454479">
        <w:rPr>
          <w:rFonts w:hint="eastAsia"/>
        </w:rPr>
        <w:t>：</w:t>
      </w:r>
    </w:p>
    <w:p w:rsidR="003452CC" w:rsidRPr="003452CC" w:rsidRDefault="003452CC" w:rsidP="003452CC">
      <w:pPr>
        <w:pStyle w:val="afff1"/>
      </w:pPr>
      <w:r w:rsidRPr="003452CC">
        <w:rPr>
          <w:rFonts w:hint="eastAsia"/>
        </w:rPr>
        <w:t>代码 召回率测试</w:t>
      </w:r>
    </w:p>
    <w:p w:rsidR="003452CC" w:rsidRPr="003452CC" w:rsidRDefault="003452CC" w:rsidP="003452CC">
      <w:pPr>
        <w:pStyle w:val="affd"/>
        <w:ind w:left="420" w:right="420"/>
      </w:pPr>
      <w:proofErr w:type="spellStart"/>
      <w:r w:rsidRPr="003452CC">
        <w:rPr>
          <w:rFonts w:hint="eastAsia"/>
        </w:rPr>
        <w:t>def</w:t>
      </w:r>
      <w:proofErr w:type="spellEnd"/>
      <w:r w:rsidRPr="003452CC">
        <w:rPr>
          <w:rFonts w:hint="eastAsia"/>
        </w:rPr>
        <w:t xml:space="preserve"> </w:t>
      </w:r>
      <w:proofErr w:type="spellStart"/>
      <w:proofErr w:type="gramStart"/>
      <w:r w:rsidRPr="003452CC">
        <w:rPr>
          <w:rFonts w:hint="eastAsia"/>
        </w:rPr>
        <w:t>recallRate</w:t>
      </w:r>
      <w:proofErr w:type="spellEnd"/>
      <w:r w:rsidRPr="003452CC">
        <w:rPr>
          <w:rFonts w:hint="eastAsia"/>
        </w:rPr>
        <w:t>(</w:t>
      </w:r>
      <w:proofErr w:type="gramEnd"/>
      <w:r w:rsidRPr="003452CC">
        <w:rPr>
          <w:rFonts w:hint="eastAsia"/>
        </w:rPr>
        <w:t>):</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recallList</w:t>
      </w:r>
      <w:proofErr w:type="spellEnd"/>
      <w:r w:rsidRPr="003452CC">
        <w:rPr>
          <w:rFonts w:hint="eastAsia"/>
        </w:rPr>
        <w:t xml:space="preserve"> = []</w:t>
      </w:r>
    </w:p>
    <w:p w:rsidR="003452CC" w:rsidRPr="003452CC" w:rsidRDefault="003452CC" w:rsidP="003452CC">
      <w:pPr>
        <w:pStyle w:val="affd"/>
        <w:ind w:left="420" w:right="420"/>
      </w:pPr>
      <w:r w:rsidRPr="003452CC">
        <w:rPr>
          <w:rFonts w:hint="eastAsia"/>
        </w:rPr>
        <w:t xml:space="preserve">    _</w:t>
      </w:r>
      <w:proofErr w:type="spellStart"/>
      <w:r w:rsidRPr="003452CC">
        <w:rPr>
          <w:rFonts w:hint="eastAsia"/>
        </w:rPr>
        <w:t>testImgList</w:t>
      </w:r>
      <w:proofErr w:type="spellEnd"/>
      <w:r w:rsidRPr="003452CC">
        <w:rPr>
          <w:rFonts w:hint="eastAsia"/>
        </w:rPr>
        <w:t xml:space="preserve"> = </w:t>
      </w:r>
      <w:proofErr w:type="spellStart"/>
      <w:proofErr w:type="gramStart"/>
      <w:r w:rsidRPr="003452CC">
        <w:rPr>
          <w:rFonts w:hint="eastAsia"/>
        </w:rPr>
        <w:t>b.getFileList</w:t>
      </w:r>
      <w:proofErr w:type="spellEnd"/>
      <w:proofErr w:type="gramEnd"/>
      <w:r w:rsidRPr="003452CC">
        <w:rPr>
          <w:rFonts w:hint="eastAsia"/>
        </w:rPr>
        <w:t>("H:/datasets/testingset","JPEG")</w:t>
      </w:r>
    </w:p>
    <w:p w:rsidR="003452CC" w:rsidRPr="003452CC" w:rsidRDefault="003452CC" w:rsidP="003452CC">
      <w:pPr>
        <w:pStyle w:val="affd"/>
        <w:ind w:left="420" w:right="420"/>
      </w:pPr>
      <w:r w:rsidRPr="003452CC">
        <w:rPr>
          <w:rFonts w:hint="eastAsia"/>
        </w:rPr>
        <w:t xml:space="preserve">    import random</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testList</w:t>
      </w:r>
      <w:proofErr w:type="spellEnd"/>
      <w:r w:rsidRPr="003452CC">
        <w:rPr>
          <w:rFonts w:hint="eastAsia"/>
        </w:rPr>
        <w:t xml:space="preserve"> = </w:t>
      </w:r>
      <w:proofErr w:type="spellStart"/>
      <w:r w:rsidRPr="003452CC">
        <w:rPr>
          <w:rFonts w:hint="eastAsia"/>
        </w:rPr>
        <w:t>random.sample</w:t>
      </w:r>
      <w:proofErr w:type="spellEnd"/>
      <w:r w:rsidRPr="003452CC">
        <w:rPr>
          <w:rFonts w:hint="eastAsia"/>
        </w:rPr>
        <w:t>(_testImgList,100)</w:t>
      </w:r>
    </w:p>
    <w:p w:rsidR="003452CC" w:rsidRPr="003452CC" w:rsidRDefault="003452CC" w:rsidP="003452CC">
      <w:pPr>
        <w:pStyle w:val="affd"/>
        <w:ind w:left="420" w:right="420"/>
      </w:pPr>
      <w:r w:rsidRPr="003452CC">
        <w:rPr>
          <w:rFonts w:hint="eastAsia"/>
        </w:rPr>
        <w:t xml:space="preserve">    feats, imgNames = rH5FileData2 ("feature", "</w:t>
      </w:r>
      <w:proofErr w:type="spellStart"/>
      <w:r w:rsidRPr="003452CC">
        <w:rPr>
          <w:rFonts w:hint="eastAsia"/>
        </w:rPr>
        <w:t>imagename</w:t>
      </w:r>
      <w:proofErr w:type="spellEnd"/>
      <w:r w:rsidRPr="003452CC">
        <w:rPr>
          <w:rFonts w:hint="eastAsia"/>
        </w:rPr>
        <w:t xml:space="preserve">", </w:t>
      </w:r>
      <w:proofErr w:type="gramStart"/>
      <w:r w:rsidRPr="003452CC">
        <w:rPr>
          <w:rFonts w:hint="eastAsia"/>
        </w:rPr>
        <w:t>"./</w:t>
      </w:r>
      <w:proofErr w:type="gramEnd"/>
      <w:r w:rsidRPr="003452CC">
        <w:rPr>
          <w:rFonts w:hint="eastAsia"/>
        </w:rPr>
        <w:t>models/imageCNNAll.h5")</w:t>
      </w:r>
    </w:p>
    <w:p w:rsidR="003452CC" w:rsidRPr="003452CC" w:rsidRDefault="003452CC" w:rsidP="003452CC">
      <w:pPr>
        <w:pStyle w:val="affd"/>
        <w:ind w:left="420" w:right="420"/>
      </w:pPr>
      <w:r w:rsidRPr="003452CC">
        <w:rPr>
          <w:rFonts w:hint="eastAsia"/>
        </w:rPr>
        <w:t xml:space="preserve">    for </w:t>
      </w:r>
      <w:proofErr w:type="spellStart"/>
      <w:r w:rsidRPr="003452CC">
        <w:rPr>
          <w:rFonts w:hint="eastAsia"/>
        </w:rPr>
        <w:t>queryImage</w:t>
      </w:r>
      <w:proofErr w:type="spellEnd"/>
      <w:r w:rsidRPr="003452CC">
        <w:rPr>
          <w:rFonts w:hint="eastAsia"/>
        </w:rPr>
        <w:t xml:space="preserve"> in </w:t>
      </w:r>
      <w:proofErr w:type="spellStart"/>
      <w:r w:rsidRPr="003452CC">
        <w:rPr>
          <w:rFonts w:hint="eastAsia"/>
        </w:rPr>
        <w:t>testList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rank_ID, rank_score = featureSearch (queryImage, feats)</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imList</w:t>
      </w:r>
      <w:proofErr w:type="spellEnd"/>
      <w:r w:rsidRPr="003452CC">
        <w:rPr>
          <w:rFonts w:hint="eastAsia"/>
        </w:rPr>
        <w:t xml:space="preserve">, </w:t>
      </w:r>
      <w:proofErr w:type="spellStart"/>
      <w:r w:rsidRPr="003452CC">
        <w:rPr>
          <w:rFonts w:hint="eastAsia"/>
        </w:rPr>
        <w:t>scoresList</w:t>
      </w:r>
      <w:proofErr w:type="spellEnd"/>
      <w:r w:rsidRPr="003452CC">
        <w:rPr>
          <w:rFonts w:hint="eastAsia"/>
        </w:rPr>
        <w:t xml:space="preserve"> = </w:t>
      </w:r>
      <w:proofErr w:type="spellStart"/>
      <w:r w:rsidRPr="003452CC">
        <w:rPr>
          <w:rFonts w:hint="eastAsia"/>
        </w:rPr>
        <w:t>getSearchResult</w:t>
      </w:r>
      <w:proofErr w:type="spellEnd"/>
      <w:r w:rsidRPr="003452CC">
        <w:rPr>
          <w:rFonts w:hint="eastAsia"/>
        </w:rPr>
        <w:t xml:space="preserve"> (100, imgNames, rank_ID, rank_score)</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imgInfoList</w:t>
      </w:r>
      <w:proofErr w:type="spellEnd"/>
      <w:r w:rsidRPr="003452CC">
        <w:rPr>
          <w:rFonts w:hint="eastAsia"/>
        </w:rPr>
        <w:t xml:space="preserve"> = </w:t>
      </w:r>
      <w:proofErr w:type="spellStart"/>
      <w:r w:rsidRPr="003452CC">
        <w:rPr>
          <w:rFonts w:hint="eastAsia"/>
        </w:rPr>
        <w:t>getImageInfo</w:t>
      </w:r>
      <w:proofErr w:type="spellEnd"/>
      <w:r w:rsidRPr="003452CC">
        <w:rPr>
          <w:rFonts w:hint="eastAsia"/>
        </w:rPr>
        <w:t xml:space="preserve"> (</w:t>
      </w:r>
      <w:proofErr w:type="spellStart"/>
      <w:r w:rsidRPr="003452CC">
        <w:rPr>
          <w:rFonts w:hint="eastAsia"/>
        </w:rPr>
        <w:t>imList</w:t>
      </w:r>
      <w:proofErr w:type="spellEnd"/>
      <w:r w:rsidRPr="003452CC">
        <w:rPr>
          <w:rFonts w:hint="eastAsia"/>
        </w:rPr>
        <w:t>, "H:/datasets/imageinfo")</w:t>
      </w:r>
    </w:p>
    <w:p w:rsidR="003452CC" w:rsidRPr="003452CC" w:rsidRDefault="003452CC" w:rsidP="003452CC">
      <w:pPr>
        <w:pStyle w:val="affd"/>
        <w:ind w:left="420" w:right="420"/>
      </w:pPr>
      <w:r w:rsidRPr="003452CC">
        <w:rPr>
          <w:rFonts w:hint="eastAsia"/>
        </w:rPr>
        <w:t xml:space="preserve">        _</w:t>
      </w:r>
      <w:proofErr w:type="spellStart"/>
      <w:r w:rsidRPr="003452CC">
        <w:rPr>
          <w:rFonts w:hint="eastAsia"/>
        </w:rPr>
        <w:t>imageInfo</w:t>
      </w:r>
      <w:proofErr w:type="spellEnd"/>
      <w:r w:rsidRPr="003452CC">
        <w:rPr>
          <w:rFonts w:hint="eastAsia"/>
        </w:rPr>
        <w:t xml:space="preserve"> = </w:t>
      </w:r>
      <w:proofErr w:type="spellStart"/>
      <w:r w:rsidRPr="003452CC">
        <w:rPr>
          <w:rFonts w:hint="eastAsia"/>
        </w:rPr>
        <w:t>getImageInfo</w:t>
      </w:r>
      <w:proofErr w:type="spellEnd"/>
      <w:r w:rsidRPr="003452CC">
        <w:rPr>
          <w:rFonts w:hint="eastAsia"/>
        </w:rPr>
        <w:t xml:space="preserve"> (</w:t>
      </w:r>
      <w:proofErr w:type="spellStart"/>
      <w:r w:rsidRPr="003452CC">
        <w:rPr>
          <w:rFonts w:hint="eastAsia"/>
        </w:rPr>
        <w:t>queryImage</w:t>
      </w:r>
      <w:proofErr w:type="spellEnd"/>
      <w:r w:rsidRPr="003452CC">
        <w:rPr>
          <w:rFonts w:hint="eastAsia"/>
        </w:rPr>
        <w:t>, "H:/datasets/imageinfo")</w:t>
      </w:r>
    </w:p>
    <w:p w:rsidR="003452CC" w:rsidRPr="003452CC" w:rsidRDefault="003452CC" w:rsidP="003452CC">
      <w:pPr>
        <w:pStyle w:val="affd"/>
        <w:ind w:left="420" w:right="420"/>
      </w:pPr>
      <w:r w:rsidRPr="003452CC">
        <w:rPr>
          <w:rFonts w:hint="eastAsia"/>
        </w:rPr>
        <w:t xml:space="preserve">        count = </w:t>
      </w:r>
      <w:proofErr w:type="spellStart"/>
      <w:r w:rsidRPr="003452CC">
        <w:rPr>
          <w:rFonts w:hint="eastAsia"/>
        </w:rPr>
        <w:t>imgInfoList.count</w:t>
      </w:r>
      <w:proofErr w:type="spellEnd"/>
      <w:r w:rsidRPr="003452CC">
        <w:rPr>
          <w:rFonts w:hint="eastAsia"/>
        </w:rPr>
        <w:t>(_</w:t>
      </w:r>
      <w:proofErr w:type="spellStart"/>
      <w:r w:rsidRPr="003452CC">
        <w:rPr>
          <w:rFonts w:hint="eastAsia"/>
        </w:rPr>
        <w:t>imageInfo</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w:t>
      </w:r>
      <w:proofErr w:type="spellStart"/>
      <w:r w:rsidRPr="003452CC">
        <w:rPr>
          <w:rFonts w:hint="eastAsia"/>
        </w:rPr>
        <w:t>recallList.append</w:t>
      </w:r>
      <w:proofErr w:type="spellEnd"/>
      <w:r w:rsidRPr="003452CC">
        <w:rPr>
          <w:rFonts w:hint="eastAsia"/>
        </w:rPr>
        <w:t>(count/40)</w:t>
      </w:r>
    </w:p>
    <w:p w:rsidR="003452CC" w:rsidRPr="003452CC" w:rsidRDefault="003452CC" w:rsidP="003452CC">
      <w:pPr>
        <w:pStyle w:val="affd"/>
        <w:ind w:left="420" w:right="420"/>
      </w:pPr>
      <w:r w:rsidRPr="003452CC">
        <w:rPr>
          <w:rFonts w:hint="eastAsia"/>
        </w:rPr>
        <w:t xml:space="preserve">    print(</w:t>
      </w:r>
      <w:proofErr w:type="spellStart"/>
      <w:r w:rsidRPr="003452CC">
        <w:rPr>
          <w:rFonts w:hint="eastAsia"/>
        </w:rPr>
        <w:t>recallList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w:t>
      </w:r>
      <w:proofErr w:type="gramStart"/>
      <w:r w:rsidRPr="003452CC">
        <w:rPr>
          <w:rFonts w:hint="eastAsia"/>
        </w:rPr>
        <w:t>print(</w:t>
      </w:r>
      <w:proofErr w:type="gramEnd"/>
      <w:r w:rsidRPr="003452CC">
        <w:rPr>
          <w:rFonts w:hint="eastAsia"/>
        </w:rPr>
        <w:t>"recall rate:",(sum(</w:t>
      </w:r>
      <w:proofErr w:type="spellStart"/>
      <w:r w:rsidRPr="003452CC">
        <w:rPr>
          <w:rFonts w:hint="eastAsia"/>
        </w:rPr>
        <w:t>recallList</w:t>
      </w:r>
      <w:proofErr w:type="spellEnd"/>
      <w:r w:rsidRPr="003452CC">
        <w:rPr>
          <w:rFonts w:hint="eastAsia"/>
        </w:rPr>
        <w:t>)/</w:t>
      </w:r>
      <w:proofErr w:type="spellStart"/>
      <w:r w:rsidRPr="003452CC">
        <w:rPr>
          <w:rFonts w:hint="eastAsia"/>
        </w:rPr>
        <w:t>len</w:t>
      </w:r>
      <w:proofErr w:type="spellEnd"/>
      <w:r w:rsidRPr="003452CC">
        <w:rPr>
          <w:rFonts w:hint="eastAsia"/>
        </w:rPr>
        <w:t>(</w:t>
      </w:r>
      <w:proofErr w:type="spellStart"/>
      <w:r w:rsidRPr="003452CC">
        <w:rPr>
          <w:rFonts w:hint="eastAsia"/>
        </w:rPr>
        <w:t>recallList</w:t>
      </w:r>
      <w:proofErr w:type="spellEnd"/>
      <w:r w:rsidRPr="003452CC">
        <w:rPr>
          <w:rFonts w:hint="eastAsia"/>
        </w:rPr>
        <w:t>)))</w:t>
      </w:r>
    </w:p>
    <w:p w:rsidR="003452CC" w:rsidRPr="003452CC" w:rsidRDefault="003452CC" w:rsidP="003452CC">
      <w:pPr>
        <w:pStyle w:val="affd"/>
        <w:ind w:left="420" w:right="420"/>
      </w:pPr>
      <w:r w:rsidRPr="003452CC">
        <w:rPr>
          <w:rFonts w:hint="eastAsia"/>
        </w:rPr>
        <w:t xml:space="preserve">    return 0</w:t>
      </w:r>
    </w:p>
    <w:p w:rsidR="00AB372F" w:rsidRDefault="00AB372F" w:rsidP="00AB372F">
      <w:pPr>
        <w:pStyle w:val="a5"/>
      </w:pPr>
      <w:r w:rsidRPr="003452CC">
        <w:rPr>
          <w:rFonts w:hint="eastAsia"/>
        </w:rPr>
        <w:t>根据召回率公式，设计测试用例</w:t>
      </w:r>
      <w:r>
        <w:rPr>
          <w:rFonts w:hint="eastAsia"/>
        </w:rPr>
        <w:t>。将输出显示图像设置为4</w:t>
      </w:r>
      <w:r>
        <w:t>0</w:t>
      </w:r>
      <w:r>
        <w:rPr>
          <w:rFonts w:hint="eastAsia"/>
        </w:rPr>
        <w:t>张，判断输出图像中有多少张图像是符合要求的，然后处于相似图像总数，得到一次测试的数据，最后进行多次测试，统计实验结果。</w:t>
      </w:r>
    </w:p>
    <w:p w:rsidR="003452CC" w:rsidRPr="003452CC" w:rsidRDefault="003452CC" w:rsidP="003452CC">
      <w:pPr>
        <w:pStyle w:val="a5"/>
      </w:pPr>
      <w:r w:rsidRPr="003452CC">
        <w:rPr>
          <w:rFonts w:hint="eastAsia"/>
        </w:rPr>
        <w:lastRenderedPageBreak/>
        <w:t>测试结果如图5</w:t>
      </w:r>
      <w:r w:rsidR="006241C6">
        <w:t>-</w:t>
      </w:r>
      <w:r w:rsidRPr="003452CC">
        <w:rPr>
          <w:rFonts w:hint="eastAsia"/>
        </w:rPr>
        <w:t>14所示</w:t>
      </w:r>
      <w:r w:rsidR="00C75A26">
        <w:rPr>
          <w:rFonts w:hint="eastAsia"/>
        </w:rPr>
        <w:t>：</w:t>
      </w:r>
    </w:p>
    <w:p w:rsidR="003452CC" w:rsidRPr="003452CC" w:rsidRDefault="00C03955" w:rsidP="003452CC">
      <w:pPr>
        <w:pStyle w:val="afff2"/>
      </w:pPr>
      <w:r>
        <w:rPr>
          <w:noProof/>
        </w:rPr>
        <w:drawing>
          <wp:inline distT="0" distB="0" distL="0" distR="0">
            <wp:extent cx="5610225" cy="1838325"/>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0225" cy="1838325"/>
                    </a:xfrm>
                    <a:prstGeom prst="rect">
                      <a:avLst/>
                    </a:prstGeom>
                    <a:noFill/>
                    <a:ln>
                      <a:noFill/>
                    </a:ln>
                  </pic:spPr>
                </pic:pic>
              </a:graphicData>
            </a:graphic>
          </wp:inline>
        </w:drawing>
      </w:r>
    </w:p>
    <w:p w:rsidR="003452CC" w:rsidRPr="003452CC" w:rsidRDefault="003452CC" w:rsidP="003452CC">
      <w:pPr>
        <w:pStyle w:val="afff1"/>
      </w:pPr>
      <w:r w:rsidRPr="003452CC">
        <w:rPr>
          <w:rFonts w:hint="eastAsia"/>
        </w:rPr>
        <w:t>图5</w:t>
      </w:r>
      <w:r w:rsidR="006241C6">
        <w:t>-</w:t>
      </w:r>
      <w:r w:rsidRPr="003452CC">
        <w:rPr>
          <w:rFonts w:hint="eastAsia"/>
        </w:rPr>
        <w:t>14 召回率测试结果</w:t>
      </w:r>
    </w:p>
    <w:p w:rsidR="003452CC" w:rsidRDefault="003452CC" w:rsidP="003452CC">
      <w:pPr>
        <w:pStyle w:val="a5"/>
      </w:pPr>
      <w:r w:rsidRPr="003452CC">
        <w:rPr>
          <w:rFonts w:hint="eastAsia"/>
        </w:rPr>
        <w:t>根据图5</w:t>
      </w:r>
      <w:r w:rsidR="006241C6">
        <w:t>-</w:t>
      </w:r>
      <w:r w:rsidRPr="003452CC">
        <w:rPr>
          <w:rFonts w:hint="eastAsia"/>
        </w:rPr>
        <w:t>14所知，</w:t>
      </w:r>
      <w:r w:rsidR="00AB372F">
        <w:rPr>
          <w:rFonts w:hint="eastAsia"/>
        </w:rPr>
        <w:t>通过多次随机获取的图像进行测试，</w:t>
      </w:r>
      <w:r w:rsidRPr="003452CC">
        <w:rPr>
          <w:rFonts w:hint="eastAsia"/>
        </w:rPr>
        <w:t>本次测试结果所得召回率为43.125%。</w:t>
      </w:r>
    </w:p>
    <w:p w:rsidR="00AB372F" w:rsidRPr="003452CC" w:rsidRDefault="00AB372F" w:rsidP="003452CC">
      <w:pPr>
        <w:pStyle w:val="a5"/>
      </w:pPr>
    </w:p>
    <w:p w:rsidR="003452CC" w:rsidRPr="003452CC" w:rsidRDefault="003452CC" w:rsidP="003452CC">
      <w:pPr>
        <w:pStyle w:val="2"/>
      </w:pPr>
      <w:bookmarkStart w:id="71" w:name="_Toc513647012"/>
      <w:bookmarkStart w:id="72" w:name="_Toc513885835"/>
      <w:r w:rsidRPr="003452CC">
        <w:rPr>
          <w:rFonts w:hint="eastAsia"/>
        </w:rPr>
        <w:t>测试结果分析</w:t>
      </w:r>
      <w:bookmarkEnd w:id="71"/>
      <w:bookmarkEnd w:id="72"/>
    </w:p>
    <w:bookmarkEnd w:id="4"/>
    <w:p w:rsidR="003452CC" w:rsidRPr="003452CC" w:rsidRDefault="003452CC" w:rsidP="003452CC">
      <w:pPr>
        <w:pStyle w:val="a5"/>
      </w:pPr>
      <w:r w:rsidRPr="003452CC">
        <w:rPr>
          <w:rFonts w:hint="eastAsia"/>
        </w:rPr>
        <w:t>本次测试总共测试了功能模块和系统性能，功能模块分别测试了图像特征提取功能、图像特征数据库功能、特征检索功能等三个主要功能。系统性能分别测试了特征提取性能、特征检索性能、准确率、召回率等四个性能评价指标。其中，准确率和召回率为主要评价指标，其余为次要评价指标。</w:t>
      </w:r>
    </w:p>
    <w:p w:rsidR="003452CC" w:rsidRPr="003452CC" w:rsidRDefault="003452CC" w:rsidP="003452CC">
      <w:pPr>
        <w:pStyle w:val="a5"/>
      </w:pPr>
      <w:r w:rsidRPr="003452CC">
        <w:rPr>
          <w:rFonts w:hint="eastAsia"/>
        </w:rPr>
        <w:t>根据系统功能测试和系统性能测试所得数据和测试用例设计表，可以汇总得到表5-5，使其更为直观的看到系统的总体性能。</w:t>
      </w:r>
    </w:p>
    <w:p w:rsidR="003452CC" w:rsidRPr="003452CC" w:rsidRDefault="003452CC" w:rsidP="003452CC">
      <w:pPr>
        <w:pStyle w:val="a5"/>
      </w:pPr>
      <w:r w:rsidRPr="003452CC">
        <w:rPr>
          <w:rFonts w:hint="eastAsia"/>
        </w:rPr>
        <w:t>本次功能测试特征提取功能测试通过，能成功提取特征值。特征数据库功能测试通过，能对特征向量进行写入读取等操作，还可以进行特征值插入操作。特征检索功能测试通过，能在指定时间内检索出位置信息和最相似图像。</w:t>
      </w:r>
    </w:p>
    <w:p w:rsidR="00D358F0" w:rsidRPr="003452CC" w:rsidRDefault="00D358F0" w:rsidP="00D358F0">
      <w:pPr>
        <w:pStyle w:val="a5"/>
      </w:pPr>
      <w:r w:rsidRPr="003452CC">
        <w:rPr>
          <w:rFonts w:hint="eastAsia"/>
        </w:rPr>
        <w:t>从测试用例表5-5得出，本章节系统测试通过，测试测试结果符合原定测试目标。但是某些功能模块还存在着某些不足，如特征数据库的删除功能还没完善，暂定作为下一步优化。</w:t>
      </w:r>
    </w:p>
    <w:p w:rsidR="00D358F0" w:rsidRPr="003452CC" w:rsidRDefault="00D358F0" w:rsidP="00D358F0">
      <w:pPr>
        <w:pStyle w:val="a5"/>
      </w:pPr>
      <w:r w:rsidRPr="003452CC">
        <w:rPr>
          <w:rFonts w:hint="eastAsia"/>
        </w:rPr>
        <w:t>从系统检索性能测试结果绘画出的柱状图可得到，系统的查询耗时与图像的大小和分辨率有关。分辨率越大检索耗时越长，分辨率与检索耗时成正相关。图像大小越大检索时长越大，图像大小与检索耗时成正相关。</w:t>
      </w:r>
    </w:p>
    <w:p w:rsidR="00D358F0" w:rsidRPr="00D358F0" w:rsidRDefault="00D358F0" w:rsidP="00D358F0">
      <w:pPr>
        <w:pStyle w:val="a5"/>
      </w:pPr>
      <w:r w:rsidRPr="003452CC">
        <w:rPr>
          <w:rFonts w:hint="eastAsia"/>
        </w:rPr>
        <w:t>系统性能瓶颈的主要性能消耗在提取图像特征值的过程，也就是卷积神经网络的运算过程。设备性能和神经网络层数影响特征提取过程。</w:t>
      </w:r>
    </w:p>
    <w:p w:rsidR="003452CC" w:rsidRDefault="003452CC" w:rsidP="003452CC">
      <w:pPr>
        <w:pStyle w:val="a5"/>
      </w:pPr>
      <w:r w:rsidRPr="003452CC">
        <w:rPr>
          <w:rFonts w:hint="eastAsia"/>
        </w:rPr>
        <w:t>系统测试结果汇总，如表5-5所示</w:t>
      </w:r>
      <w:r w:rsidR="00C75A26">
        <w:rPr>
          <w:rFonts w:hint="eastAsia"/>
        </w:rPr>
        <w:t>：</w:t>
      </w:r>
    </w:p>
    <w:p w:rsidR="003452CC" w:rsidRPr="003452CC" w:rsidRDefault="003452CC" w:rsidP="003452CC">
      <w:pPr>
        <w:pStyle w:val="afff1"/>
      </w:pPr>
      <w:r w:rsidRPr="003452CC">
        <w:rPr>
          <w:rFonts w:hint="eastAsia"/>
        </w:rPr>
        <w:t>表5-5 测试用例表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985"/>
        <w:gridCol w:w="1843"/>
        <w:gridCol w:w="1842"/>
        <w:gridCol w:w="1586"/>
        <w:gridCol w:w="1814"/>
      </w:tblGrid>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b"/>
            </w:pPr>
            <w:r w:rsidRPr="003452CC">
              <w:rPr>
                <w:rFonts w:hint="eastAsia"/>
              </w:rPr>
              <w:lastRenderedPageBreak/>
              <w:t>测试用例</w:t>
            </w:r>
          </w:p>
          <w:p w:rsidR="003452CC" w:rsidRPr="003452CC" w:rsidRDefault="003452CC" w:rsidP="00630DB4">
            <w:pPr>
              <w:pStyle w:val="affb"/>
            </w:pP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测试目标</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测试结果</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b"/>
            </w:pPr>
            <w:r w:rsidRPr="003452CC">
              <w:rPr>
                <w:rFonts w:hint="eastAsia"/>
              </w:rPr>
              <w:t>存在问题</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b"/>
            </w:pPr>
            <w:r w:rsidRPr="003452CC">
              <w:rPr>
                <w:rFonts w:hint="eastAsia"/>
              </w:rPr>
              <w:t>优化方向</w:t>
            </w:r>
          </w:p>
        </w:tc>
      </w:tr>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特征提取功能</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是否能提取图像特征</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测试通过</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无</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加深卷积神经网络深度，提升特征提取性能</w:t>
            </w:r>
          </w:p>
        </w:tc>
      </w:tr>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特征数据库功能</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是否能正常读写</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测试通过</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暂无删除功能</w:t>
            </w:r>
          </w:p>
        </w:tc>
        <w:tc>
          <w:tcPr>
            <w:tcW w:w="1814"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增加删除功能</w:t>
            </w:r>
            <w:r w:rsidR="00483816">
              <w:rPr>
                <w:rFonts w:hint="eastAsia"/>
              </w:rPr>
              <w:t>或者使用相应数据库存储</w:t>
            </w:r>
          </w:p>
        </w:tc>
      </w:tr>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特征检索功能</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是否能成检索出所需图像</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测试通过</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无</w:t>
            </w:r>
          </w:p>
        </w:tc>
        <w:tc>
          <w:tcPr>
            <w:tcW w:w="1814"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支持web URL的使用</w:t>
            </w:r>
          </w:p>
          <w:p w:rsidR="003452CC" w:rsidRPr="003452CC" w:rsidRDefault="003452CC" w:rsidP="00630DB4">
            <w:pPr>
              <w:pStyle w:val="affc"/>
            </w:pPr>
          </w:p>
        </w:tc>
      </w:tr>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特征提取性能</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特征提取性能耗时是否合理，是否达到预期目标</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提取耗时2.16秒</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无</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提升设备性能或者优化神经网络层数</w:t>
            </w:r>
          </w:p>
        </w:tc>
      </w:tr>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检索性能</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系统检索耗时是否小于3秒</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检索耗时2.29秒</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无</w:t>
            </w:r>
          </w:p>
        </w:tc>
        <w:tc>
          <w:tcPr>
            <w:tcW w:w="1814" w:type="dxa"/>
            <w:tcBorders>
              <w:top w:val="single" w:sz="4" w:space="0" w:color="auto"/>
              <w:left w:val="single" w:sz="4" w:space="0" w:color="auto"/>
              <w:bottom w:val="single" w:sz="4" w:space="0" w:color="auto"/>
              <w:right w:val="nil"/>
            </w:tcBorders>
            <w:shd w:val="clear" w:color="auto" w:fill="auto"/>
          </w:tcPr>
          <w:p w:rsidR="003452CC" w:rsidRPr="003452CC" w:rsidRDefault="003452CC" w:rsidP="00630DB4">
            <w:pPr>
              <w:pStyle w:val="affc"/>
            </w:pPr>
            <w:r w:rsidRPr="003452CC">
              <w:rPr>
                <w:rFonts w:hint="eastAsia"/>
              </w:rPr>
              <w:t>依赖于特征提取的性能</w:t>
            </w:r>
          </w:p>
          <w:p w:rsidR="003452CC" w:rsidRPr="003452CC" w:rsidRDefault="003452CC" w:rsidP="00630DB4">
            <w:pPr>
              <w:pStyle w:val="affc"/>
            </w:pPr>
          </w:p>
        </w:tc>
      </w:tr>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系统检索准确率</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准确率需要在90%以上</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准确率94.81%</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无</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加深卷积神经网络深度，提升特征提取性能</w:t>
            </w:r>
          </w:p>
        </w:tc>
      </w:tr>
      <w:tr w:rsidR="00630DB4" w:rsidRPr="00630DB4" w:rsidTr="00630DB4">
        <w:trPr>
          <w:tblHeader/>
          <w:jc w:val="center"/>
        </w:trPr>
        <w:tc>
          <w:tcPr>
            <w:tcW w:w="1985" w:type="dxa"/>
            <w:tcBorders>
              <w:top w:val="single" w:sz="4" w:space="0" w:color="auto"/>
              <w:left w:val="nil"/>
              <w:bottom w:val="single" w:sz="4" w:space="0" w:color="auto"/>
              <w:right w:val="single" w:sz="4" w:space="0" w:color="auto"/>
            </w:tcBorders>
            <w:shd w:val="clear" w:color="auto" w:fill="auto"/>
          </w:tcPr>
          <w:p w:rsidR="003452CC" w:rsidRPr="003452CC" w:rsidRDefault="003452CC" w:rsidP="00630DB4">
            <w:pPr>
              <w:pStyle w:val="affc"/>
            </w:pPr>
            <w:r w:rsidRPr="003452CC">
              <w:rPr>
                <w:rFonts w:hint="eastAsia"/>
              </w:rPr>
              <w:t>系统检索召回率</w:t>
            </w:r>
          </w:p>
          <w:p w:rsidR="003452CC" w:rsidRPr="003452CC" w:rsidRDefault="003452CC" w:rsidP="00630DB4">
            <w:pPr>
              <w:pStyle w:val="affc"/>
            </w:pPr>
          </w:p>
          <w:p w:rsidR="003452CC" w:rsidRPr="003452CC" w:rsidRDefault="003452CC" w:rsidP="00630DB4">
            <w:pPr>
              <w:pStyle w:val="affc"/>
            </w:pP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召回率高，则准确率第；准确率高，则召回率低</w:t>
            </w:r>
          </w:p>
        </w:tc>
        <w:tc>
          <w:tcPr>
            <w:tcW w:w="1842"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召回率43.125%</w:t>
            </w:r>
          </w:p>
        </w:tc>
        <w:tc>
          <w:tcPr>
            <w:tcW w:w="1586" w:type="dxa"/>
            <w:tcBorders>
              <w:top w:val="single" w:sz="4" w:space="0" w:color="auto"/>
              <w:left w:val="single" w:sz="4" w:space="0" w:color="auto"/>
              <w:bottom w:val="single" w:sz="4" w:space="0" w:color="auto"/>
              <w:right w:val="single" w:sz="4" w:space="0" w:color="auto"/>
            </w:tcBorders>
            <w:shd w:val="clear" w:color="auto" w:fill="auto"/>
            <w:hideMark/>
          </w:tcPr>
          <w:p w:rsidR="003452CC" w:rsidRPr="003452CC" w:rsidRDefault="003452CC" w:rsidP="00630DB4">
            <w:pPr>
              <w:pStyle w:val="affc"/>
            </w:pPr>
            <w:r w:rsidRPr="003452CC">
              <w:rPr>
                <w:rFonts w:hint="eastAsia"/>
              </w:rPr>
              <w:t>无</w:t>
            </w:r>
          </w:p>
        </w:tc>
        <w:tc>
          <w:tcPr>
            <w:tcW w:w="1814" w:type="dxa"/>
            <w:tcBorders>
              <w:top w:val="single" w:sz="4" w:space="0" w:color="auto"/>
              <w:left w:val="single" w:sz="4" w:space="0" w:color="auto"/>
              <w:bottom w:val="single" w:sz="4" w:space="0" w:color="auto"/>
              <w:right w:val="nil"/>
            </w:tcBorders>
            <w:shd w:val="clear" w:color="auto" w:fill="auto"/>
            <w:hideMark/>
          </w:tcPr>
          <w:p w:rsidR="003452CC" w:rsidRPr="003452CC" w:rsidRDefault="003452CC" w:rsidP="00630DB4">
            <w:pPr>
              <w:pStyle w:val="affc"/>
            </w:pPr>
            <w:r w:rsidRPr="003452CC">
              <w:rPr>
                <w:rFonts w:hint="eastAsia"/>
              </w:rPr>
              <w:t>本次系统不需要对召回率进行优化</w:t>
            </w:r>
          </w:p>
        </w:tc>
      </w:tr>
    </w:tbl>
    <w:p w:rsidR="00AB372F" w:rsidRDefault="00AB372F" w:rsidP="003452CC">
      <w:pPr>
        <w:pStyle w:val="a5"/>
      </w:pPr>
      <w:r>
        <w:rPr>
          <w:rFonts w:hint="eastAsia"/>
        </w:rPr>
        <w:t>由</w:t>
      </w:r>
      <w:r w:rsidR="00483816">
        <w:rPr>
          <w:rFonts w:hint="eastAsia"/>
        </w:rPr>
        <w:t>表5-</w:t>
      </w:r>
      <w:r w:rsidR="00483816">
        <w:t>5</w:t>
      </w:r>
      <w:r>
        <w:rPr>
          <w:rFonts w:hint="eastAsia"/>
        </w:rPr>
        <w:t>可知，</w:t>
      </w:r>
      <w:r w:rsidR="00483816">
        <w:rPr>
          <w:rFonts w:hint="eastAsia"/>
        </w:rPr>
        <w:t>特征提取功能</w:t>
      </w:r>
      <w:r>
        <w:rPr>
          <w:rFonts w:hint="eastAsia"/>
        </w:rPr>
        <w:t>需要下一步进行优化。特征提取功能</w:t>
      </w:r>
      <w:r w:rsidR="00483816">
        <w:rPr>
          <w:rFonts w:hint="eastAsia"/>
        </w:rPr>
        <w:t>提升准确率，需要</w:t>
      </w:r>
      <w:r w:rsidR="00483816" w:rsidRPr="003452CC">
        <w:rPr>
          <w:rFonts w:hint="eastAsia"/>
        </w:rPr>
        <w:t>加深卷积神经网络</w:t>
      </w:r>
      <w:r w:rsidR="00483816">
        <w:rPr>
          <w:rFonts w:hint="eastAsia"/>
        </w:rPr>
        <w:t>的</w:t>
      </w:r>
      <w:r w:rsidR="00483816" w:rsidRPr="003452CC">
        <w:rPr>
          <w:rFonts w:hint="eastAsia"/>
        </w:rPr>
        <w:t>深度</w:t>
      </w:r>
      <w:r w:rsidR="007E4EB5">
        <w:rPr>
          <w:rFonts w:hint="eastAsia"/>
        </w:rPr>
        <w:t>，除了加深网络之外还可以选择较优的函数，使其快速收敛</w:t>
      </w:r>
      <w:r w:rsidR="00483816" w:rsidRPr="003452CC">
        <w:rPr>
          <w:rFonts w:hint="eastAsia"/>
        </w:rPr>
        <w:t>，提升特征提取性能</w:t>
      </w:r>
      <w:r w:rsidR="007E4EB5">
        <w:rPr>
          <w:rFonts w:hint="eastAsia"/>
        </w:rPr>
        <w:t>，缩短特征提取时间和特征提取准确率</w:t>
      </w:r>
      <w:r w:rsidR="00483816">
        <w:rPr>
          <w:rFonts w:hint="eastAsia"/>
        </w:rPr>
        <w:t>。</w:t>
      </w:r>
    </w:p>
    <w:p w:rsidR="00483816" w:rsidRDefault="00483816" w:rsidP="003452CC">
      <w:pPr>
        <w:pStyle w:val="a5"/>
      </w:pPr>
      <w:r>
        <w:rPr>
          <w:rFonts w:hint="eastAsia"/>
        </w:rPr>
        <w:t>由表5-</w:t>
      </w:r>
      <w:r>
        <w:t>5</w:t>
      </w:r>
      <w:r>
        <w:rPr>
          <w:rFonts w:hint="eastAsia"/>
        </w:rPr>
        <w:t>可知，对大型的图像库进行检索，特征数据库功能需要使用相应的数据库进行存储，如</w:t>
      </w:r>
      <w:proofErr w:type="spellStart"/>
      <w:r>
        <w:rPr>
          <w:rFonts w:hint="eastAsia"/>
        </w:rPr>
        <w:t>Mongodb</w:t>
      </w:r>
      <w:proofErr w:type="spellEnd"/>
      <w:r>
        <w:rPr>
          <w:rFonts w:hint="eastAsia"/>
        </w:rPr>
        <w:t>、Redis等NoSQL数据库，能够对数据进行快速读写和基本的</w:t>
      </w:r>
      <w:proofErr w:type="gramStart"/>
      <w:r>
        <w:rPr>
          <w:rFonts w:hint="eastAsia"/>
        </w:rPr>
        <w:t>增删改查功能</w:t>
      </w:r>
      <w:proofErr w:type="gramEnd"/>
      <w:r>
        <w:rPr>
          <w:rFonts w:hint="eastAsia"/>
        </w:rPr>
        <w:t>。如果图像数据库太大，可以考虑使用分布式。</w:t>
      </w:r>
    </w:p>
    <w:p w:rsidR="00483816" w:rsidRDefault="00483816" w:rsidP="003452CC">
      <w:pPr>
        <w:pStyle w:val="a5"/>
      </w:pPr>
      <w:r>
        <w:rPr>
          <w:rFonts w:hint="eastAsia"/>
        </w:rPr>
        <w:t>由表5-</w:t>
      </w:r>
      <w:r w:rsidR="003379EC">
        <w:t>5</w:t>
      </w:r>
      <w:r>
        <w:rPr>
          <w:rFonts w:hint="eastAsia"/>
        </w:rPr>
        <w:t>可知</w:t>
      </w:r>
      <w:r w:rsidR="003379EC">
        <w:rPr>
          <w:rFonts w:hint="eastAsia"/>
        </w:rPr>
        <w:t>，</w:t>
      </w:r>
      <w:r>
        <w:rPr>
          <w:rFonts w:hint="eastAsia"/>
        </w:rPr>
        <w:t>检索功能还有很大的提升空间。特征检索目前使用命令行方式使用，优化方向为支持浏览器的web页面进行检索，或者移动端APP进行检索。</w:t>
      </w:r>
    </w:p>
    <w:p w:rsidR="00483816" w:rsidRDefault="00483816" w:rsidP="003452CC">
      <w:pPr>
        <w:pStyle w:val="a5"/>
      </w:pPr>
      <w:r>
        <w:rPr>
          <w:rFonts w:hint="eastAsia"/>
        </w:rPr>
        <w:t>由表</w:t>
      </w:r>
      <w:r w:rsidR="003379EC">
        <w:t>5</w:t>
      </w:r>
      <w:r>
        <w:rPr>
          <w:rFonts w:hint="eastAsia"/>
        </w:rPr>
        <w:t>-</w:t>
      </w:r>
      <w:r>
        <w:t>5</w:t>
      </w:r>
      <w:r>
        <w:rPr>
          <w:rFonts w:hint="eastAsia"/>
        </w:rPr>
        <w:t>可知，检索所消耗的时间虽然在合理范围内，但是用户体验达不到要求。需要进一步提升，把检索时间控制在一秒内</w:t>
      </w:r>
      <w:r w:rsidR="007E4EB5">
        <w:rPr>
          <w:rFonts w:hint="eastAsia"/>
        </w:rPr>
        <w:t>，提升用户交互。</w:t>
      </w:r>
    </w:p>
    <w:p w:rsidR="003452CC" w:rsidRPr="003452CC" w:rsidRDefault="003452CC" w:rsidP="003452CC">
      <w:pPr>
        <w:pStyle w:val="a5"/>
      </w:pPr>
      <w:r w:rsidRPr="003452CC">
        <w:rPr>
          <w:rFonts w:hint="eastAsia"/>
        </w:rPr>
        <w:t>本次性能测试结果中准确率和召回率符合系统，本系统准确率高，召回率则低。两者达到一个平衡点，所以系统性能测试的真实性和可靠性得到保证。最理想的情况下是准确率与召回率两者同时为高，但是由于许多客观因素存在，导致出现某种平衡。准确率保证检索系统任务检索的确定性，而召回率度量可用于疾病监控、反垃圾邮件等等方面的衡量。</w:t>
      </w:r>
    </w:p>
    <w:p w:rsidR="003452CC" w:rsidRPr="003452CC" w:rsidRDefault="003452CC" w:rsidP="003452CC">
      <w:pPr>
        <w:pStyle w:val="a5"/>
      </w:pPr>
      <w:r w:rsidRPr="003452CC">
        <w:rPr>
          <w:rFonts w:hint="eastAsia"/>
        </w:rPr>
        <w:t>本次性能测试还有许多不足之处，性能测试的设备可使用专业浮点计算设备。在专业情况下，本系统的各方面的表现如何，由于本次测试条件限制，暂无专业设备。后续改进中可使用Google的TPU或者GPU进行系统性能测试，观察设备浮点计算能力是否对本系统具有较大影响。</w:t>
      </w:r>
    </w:p>
    <w:p w:rsidR="004A5C41" w:rsidRDefault="004A5C41" w:rsidP="004A5C41">
      <w:pPr>
        <w:pStyle w:val="ae"/>
        <w:spacing w:before="240" w:after="120"/>
      </w:pPr>
      <w:bookmarkStart w:id="73" w:name="_Toc513885836"/>
      <w:r>
        <w:rPr>
          <w:rFonts w:hint="eastAsia"/>
        </w:rPr>
        <w:lastRenderedPageBreak/>
        <w:t>结束语</w:t>
      </w:r>
      <w:bookmarkEnd w:id="73"/>
    </w:p>
    <w:p w:rsidR="003452CC" w:rsidRPr="003452CC" w:rsidRDefault="003452CC" w:rsidP="00A319C5">
      <w:pPr>
        <w:pStyle w:val="af"/>
      </w:pPr>
      <w:r w:rsidRPr="003452CC">
        <w:rPr>
          <w:rFonts w:hint="eastAsia"/>
        </w:rPr>
        <w:t>本文主要介绍了基于深度学习的图像搜索技术融合目标位置识别的方法，做了相关实验验证了该方法的可行性与性能。首先通过分析介绍了相关实验背景和研究现状确定了实验的需求及其主要实验的实现过程。本文课题提出一种高准确性、高性能、快速响应的目标位置识别方法，改善目前定位技术的精度不高且仅仅能够获取用户的物理位置信息，而不能识别出用户所感兴趣的目标位置的逻辑含义的缺陷。然后，对课题的实验过程中涉及的卷积神经网络、基于深度学习的图像检索技术以及基于目标定位技术等相关信息进行了详细探讨与总结。本文最终设计并实现了基于深度学习的位置识别系统。为了对该系统进行功能和性能上的测试，在北京邮电大学校园内采集了大量目标的位置信息构建用来训练和测试的数据集，并对系统的功能和性能两方面进行了测试分析。通过对系统的测试，验证了基于深度学习的位置识别方法的正确性及系统的可用性。</w:t>
      </w:r>
    </w:p>
    <w:p w:rsidR="003452CC" w:rsidRPr="003452CC" w:rsidRDefault="003452CC" w:rsidP="00A319C5">
      <w:pPr>
        <w:pStyle w:val="af"/>
      </w:pPr>
      <w:r w:rsidRPr="003452CC">
        <w:rPr>
          <w:rFonts w:hint="eastAsia"/>
        </w:rPr>
        <w:t>完成了该系统的设计与实现对我有很大的提升，提高了我的实际操作能力和系统架构能力。在此同时也认识到了自己的不足，在开发过程中，遇到很多问题，同时也解决了很多问题。</w:t>
      </w:r>
    </w:p>
    <w:p w:rsidR="003452CC" w:rsidRPr="003452CC" w:rsidRDefault="003452CC" w:rsidP="00A319C5">
      <w:pPr>
        <w:pStyle w:val="af"/>
      </w:pPr>
      <w:r w:rsidRPr="003452CC">
        <w:rPr>
          <w:rFonts w:hint="eastAsia"/>
        </w:rPr>
        <w:t>该系统仍然存在着许多不足之处，存在以下几点可以改进：</w:t>
      </w:r>
    </w:p>
    <w:p w:rsidR="003452CC" w:rsidRPr="003452CC" w:rsidRDefault="003452CC" w:rsidP="00A319C5">
      <w:pPr>
        <w:pStyle w:val="af"/>
      </w:pPr>
      <w:r w:rsidRPr="003452CC">
        <w:rPr>
          <w:rFonts w:hint="eastAsia"/>
        </w:rPr>
        <w:t>本系统使用的方法中的图像数据库需要依赖于人工采集和维护，在后续的工作中，可以采用图像采集车进行采集，也可以使用用户上传的数据，动态更新图像数据库。</w:t>
      </w:r>
    </w:p>
    <w:p w:rsidR="003452CC" w:rsidRPr="003452CC" w:rsidRDefault="003452CC" w:rsidP="00A319C5">
      <w:pPr>
        <w:pStyle w:val="af"/>
      </w:pPr>
      <w:r w:rsidRPr="003452CC">
        <w:rPr>
          <w:rFonts w:hint="eastAsia"/>
        </w:rPr>
        <w:t>本文提出的方法进行特征提取和识别的过程在服务器端进行，后续工作中，希望通过进一步研究特征提取和识别的复杂度，降低特征维度，提升识别的准确性，降低识别所需时间，然后应用于移动端，提升系统的实用性。</w:t>
      </w:r>
    </w:p>
    <w:p w:rsidR="003452CC" w:rsidRPr="003452CC" w:rsidRDefault="003452CC" w:rsidP="00A319C5">
      <w:pPr>
        <w:pStyle w:val="af"/>
      </w:pPr>
      <w:r w:rsidRPr="003452CC">
        <w:rPr>
          <w:rFonts w:hint="eastAsia"/>
        </w:rPr>
        <w:t>本文提出的方法仅从图像的角度，距离等特征信息方面考虑，在后续的工作中，可以进一步考虑时间、季节、天气、图像遮挡、图像模糊等因素，提高系统的可用性和准确率。</w:t>
      </w:r>
    </w:p>
    <w:p w:rsidR="003452CC" w:rsidRPr="003452CC" w:rsidRDefault="003452CC" w:rsidP="00A319C5">
      <w:pPr>
        <w:pStyle w:val="af"/>
      </w:pPr>
      <w:r w:rsidRPr="003452CC">
        <w:rPr>
          <w:rFonts w:hint="eastAsia"/>
        </w:rPr>
        <w:t>本文提出的位置识别系统底层依赖于卷积神经网络VGG16</w:t>
      </w:r>
      <w:proofErr w:type="gramStart"/>
      <w:r w:rsidRPr="003452CC">
        <w:rPr>
          <w:rFonts w:hint="eastAsia"/>
        </w:rPr>
        <w:t>预训练</w:t>
      </w:r>
      <w:proofErr w:type="gramEnd"/>
      <w:r w:rsidRPr="003452CC">
        <w:rPr>
          <w:rFonts w:hint="eastAsia"/>
        </w:rPr>
        <w:t>模型，该模型存在许多不足，后期为提升性能选择其他模型，增加其神经网络深度，提升图像检索准确率。</w:t>
      </w:r>
    </w:p>
    <w:p w:rsidR="004A5C41" w:rsidRDefault="004A5C41" w:rsidP="004A5C41">
      <w:pPr>
        <w:pStyle w:val="a9"/>
        <w:spacing w:before="240"/>
      </w:pPr>
      <w:bookmarkStart w:id="74" w:name="_Toc513885837"/>
      <w:r>
        <w:rPr>
          <w:rFonts w:hint="eastAsia"/>
        </w:rPr>
        <w:lastRenderedPageBreak/>
        <w:t>参考文献</w:t>
      </w:r>
      <w:bookmarkStart w:id="75" w:name="_Ref316152046"/>
      <w:bookmarkEnd w:id="74"/>
    </w:p>
    <w:p w:rsidR="003452CC" w:rsidRPr="003452CC" w:rsidRDefault="003452CC" w:rsidP="003452CC">
      <w:pPr>
        <w:pStyle w:val="a1"/>
      </w:pPr>
      <w:bookmarkStart w:id="76" w:name="_Hlk511206086"/>
      <w:proofErr w:type="gramStart"/>
      <w:r w:rsidRPr="003452CC">
        <w:rPr>
          <w:rFonts w:hint="eastAsia"/>
        </w:rPr>
        <w:t>麦好</w:t>
      </w:r>
      <w:proofErr w:type="gramEnd"/>
      <w:r w:rsidRPr="003452CC">
        <w:rPr>
          <w:rFonts w:hint="eastAsia"/>
        </w:rPr>
        <w:t>.机器学习实践指南[M].机械工业出版社,2016.</w:t>
      </w:r>
    </w:p>
    <w:p w:rsidR="003452CC" w:rsidRPr="003452CC" w:rsidRDefault="003452CC" w:rsidP="003452CC">
      <w:pPr>
        <w:pStyle w:val="a1"/>
      </w:pPr>
      <w:proofErr w:type="gramStart"/>
      <w:r w:rsidRPr="003452CC">
        <w:rPr>
          <w:rFonts w:hint="eastAsia"/>
        </w:rPr>
        <w:t>刘凡平</w:t>
      </w:r>
      <w:proofErr w:type="gramEnd"/>
      <w:r w:rsidRPr="003452CC">
        <w:rPr>
          <w:rFonts w:hint="eastAsia"/>
        </w:rPr>
        <w:t>.大数据时代的算法：机器学习、人工智能及其典型实例[M].电子工业出版社,2017.</w:t>
      </w:r>
    </w:p>
    <w:p w:rsidR="003452CC" w:rsidRPr="003452CC" w:rsidRDefault="003452CC" w:rsidP="003452CC">
      <w:pPr>
        <w:pStyle w:val="a1"/>
      </w:pPr>
      <w:r w:rsidRPr="003452CC">
        <w:rPr>
          <w:rFonts w:hint="eastAsia"/>
        </w:rPr>
        <w:t xml:space="preserve">库姆斯 (Alexander </w:t>
      </w:r>
      <w:proofErr w:type="spellStart"/>
      <w:r w:rsidRPr="003452CC">
        <w:rPr>
          <w:rFonts w:hint="eastAsia"/>
        </w:rPr>
        <w:t>T.Combs</w:t>
      </w:r>
      <w:proofErr w:type="spellEnd"/>
      <w:r w:rsidRPr="003452CC">
        <w:rPr>
          <w:rFonts w:hint="eastAsia"/>
        </w:rPr>
        <w:t>).Python机器学习实践指南[M].人民邮电出版社,2017.</w:t>
      </w:r>
    </w:p>
    <w:p w:rsidR="003452CC" w:rsidRPr="003452CC" w:rsidRDefault="003452CC" w:rsidP="003452CC">
      <w:pPr>
        <w:pStyle w:val="a1"/>
      </w:pPr>
      <w:r w:rsidRPr="003452CC">
        <w:rPr>
          <w:rFonts w:hint="eastAsia"/>
        </w:rPr>
        <w:t>李嘉璇.TensorFlow技术解析与实战[M].人民邮电出版社,2017.</w:t>
      </w:r>
    </w:p>
    <w:p w:rsidR="003452CC" w:rsidRPr="003452CC" w:rsidRDefault="003452CC" w:rsidP="003452CC">
      <w:pPr>
        <w:pStyle w:val="a1"/>
      </w:pPr>
      <w:r w:rsidRPr="003452CC">
        <w:rPr>
          <w:rFonts w:hint="eastAsia"/>
        </w:rPr>
        <w:t xml:space="preserve">Sebastian </w:t>
      </w:r>
      <w:proofErr w:type="spellStart"/>
      <w:r w:rsidRPr="003452CC">
        <w:rPr>
          <w:rFonts w:hint="eastAsia"/>
        </w:rPr>
        <w:t>Raschka.python</w:t>
      </w:r>
      <w:proofErr w:type="spellEnd"/>
      <w:r w:rsidRPr="003452CC">
        <w:rPr>
          <w:rFonts w:hint="eastAsia"/>
        </w:rPr>
        <w:t>机器学习[M].机械工业出版社,2017.</w:t>
      </w:r>
    </w:p>
    <w:p w:rsidR="003452CC" w:rsidRPr="003452CC" w:rsidRDefault="003452CC" w:rsidP="003452CC">
      <w:pPr>
        <w:pStyle w:val="a1"/>
      </w:pPr>
      <w:r w:rsidRPr="003452CC">
        <w:rPr>
          <w:rFonts w:hint="eastAsia"/>
        </w:rPr>
        <w:t>郑泽宇/</w:t>
      </w:r>
      <w:proofErr w:type="gramStart"/>
      <w:r w:rsidRPr="003452CC">
        <w:rPr>
          <w:rFonts w:hint="eastAsia"/>
        </w:rPr>
        <w:t>顾思宇</w:t>
      </w:r>
      <w:proofErr w:type="gramEnd"/>
      <w:r w:rsidRPr="003452CC">
        <w:rPr>
          <w:rFonts w:hint="eastAsia"/>
        </w:rPr>
        <w:t>.</w:t>
      </w:r>
      <w:proofErr w:type="spellStart"/>
      <w:r w:rsidRPr="003452CC">
        <w:rPr>
          <w:rFonts w:hint="eastAsia"/>
        </w:rPr>
        <w:t>Tensorflow</w:t>
      </w:r>
      <w:proofErr w:type="spellEnd"/>
      <w:r w:rsidRPr="003452CC">
        <w:rPr>
          <w:rFonts w:hint="eastAsia"/>
        </w:rPr>
        <w:t>：实战Google深度学习框架[M].电子工业出版社,2017.</w:t>
      </w:r>
    </w:p>
    <w:p w:rsidR="003452CC" w:rsidRPr="003452CC" w:rsidRDefault="003452CC" w:rsidP="003452CC">
      <w:pPr>
        <w:pStyle w:val="a1"/>
      </w:pPr>
      <w:proofErr w:type="gramStart"/>
      <w:r w:rsidRPr="003452CC">
        <w:rPr>
          <w:rFonts w:hint="eastAsia"/>
        </w:rPr>
        <w:t>何宇健</w:t>
      </w:r>
      <w:proofErr w:type="gramEnd"/>
      <w:r w:rsidRPr="003452CC">
        <w:rPr>
          <w:rFonts w:hint="eastAsia"/>
        </w:rPr>
        <w:t>.Python与机器学习实践[M].电子工业出版社,2017.</w:t>
      </w:r>
    </w:p>
    <w:p w:rsidR="003452CC" w:rsidRPr="003452CC" w:rsidRDefault="003452CC" w:rsidP="003452CC">
      <w:pPr>
        <w:pStyle w:val="a1"/>
      </w:pPr>
      <w:proofErr w:type="spellStart"/>
      <w:r w:rsidRPr="003452CC">
        <w:rPr>
          <w:rFonts w:hint="eastAsia"/>
        </w:rPr>
        <w:t>Simonyan</w:t>
      </w:r>
      <w:proofErr w:type="spellEnd"/>
      <w:r w:rsidRPr="003452CC">
        <w:rPr>
          <w:rFonts w:hint="eastAsia"/>
        </w:rPr>
        <w:t xml:space="preserve"> K, Zisserman A. Very Deep Convolutional Networks for Large-Scale Image Recognition[J]. Computer Science, 2014.</w:t>
      </w:r>
    </w:p>
    <w:p w:rsidR="003452CC" w:rsidRPr="003452CC" w:rsidRDefault="003452CC" w:rsidP="003452CC">
      <w:pPr>
        <w:pStyle w:val="a1"/>
      </w:pPr>
      <w:proofErr w:type="spellStart"/>
      <w:r w:rsidRPr="003452CC">
        <w:rPr>
          <w:rFonts w:hint="eastAsia"/>
        </w:rPr>
        <w:t>Krizhevsky</w:t>
      </w:r>
      <w:proofErr w:type="spellEnd"/>
      <w:r w:rsidRPr="003452CC">
        <w:rPr>
          <w:rFonts w:hint="eastAsia"/>
        </w:rPr>
        <w:t xml:space="preserve"> A, </w:t>
      </w:r>
      <w:proofErr w:type="spellStart"/>
      <w:r w:rsidRPr="003452CC">
        <w:rPr>
          <w:rFonts w:hint="eastAsia"/>
        </w:rPr>
        <w:t>Sutskever</w:t>
      </w:r>
      <w:proofErr w:type="spellEnd"/>
      <w:r w:rsidRPr="003452CC">
        <w:rPr>
          <w:rFonts w:hint="eastAsia"/>
        </w:rPr>
        <w:t xml:space="preserve"> I, Hinton G E. ImageNet classification with deep convolutional neural networks[C]// International Conference on Neural Information Processing Systems. Curran Associates Inc. 2012:1097-1105.</w:t>
      </w:r>
    </w:p>
    <w:p w:rsidR="003452CC" w:rsidRPr="003452CC" w:rsidRDefault="003452CC" w:rsidP="003452CC">
      <w:pPr>
        <w:pStyle w:val="a1"/>
      </w:pPr>
      <w:proofErr w:type="spellStart"/>
      <w:r w:rsidRPr="003452CC">
        <w:rPr>
          <w:rFonts w:hint="eastAsia"/>
        </w:rPr>
        <w:t>Sermanet</w:t>
      </w:r>
      <w:proofErr w:type="spellEnd"/>
      <w:r w:rsidRPr="003452CC">
        <w:rPr>
          <w:rFonts w:hint="eastAsia"/>
        </w:rPr>
        <w:t xml:space="preserve"> P, Eigen D, Zhang X, et al. </w:t>
      </w:r>
      <w:proofErr w:type="spellStart"/>
      <w:r w:rsidRPr="003452CC">
        <w:rPr>
          <w:rFonts w:hint="eastAsia"/>
        </w:rPr>
        <w:t>OverFeat</w:t>
      </w:r>
      <w:proofErr w:type="spellEnd"/>
      <w:r w:rsidRPr="003452CC">
        <w:rPr>
          <w:rFonts w:hint="eastAsia"/>
        </w:rPr>
        <w:t xml:space="preserve">: Integrated Recognition, Localization and Detection using Convolutional Networks[J]. </w:t>
      </w:r>
      <w:proofErr w:type="spellStart"/>
      <w:r w:rsidRPr="003452CC">
        <w:rPr>
          <w:rFonts w:hint="eastAsia"/>
        </w:rPr>
        <w:t>Eprint</w:t>
      </w:r>
      <w:proofErr w:type="spellEnd"/>
      <w:r w:rsidRPr="003452CC">
        <w:rPr>
          <w:rFonts w:hint="eastAsia"/>
        </w:rPr>
        <w:t xml:space="preserve"> </w:t>
      </w:r>
      <w:proofErr w:type="spellStart"/>
      <w:r w:rsidRPr="003452CC">
        <w:rPr>
          <w:rFonts w:hint="eastAsia"/>
        </w:rPr>
        <w:t>Arxiv</w:t>
      </w:r>
      <w:proofErr w:type="spellEnd"/>
      <w:r w:rsidRPr="003452CC">
        <w:rPr>
          <w:rFonts w:hint="eastAsia"/>
        </w:rPr>
        <w:t>, 2013.</w:t>
      </w:r>
    </w:p>
    <w:p w:rsidR="003452CC" w:rsidRPr="003452CC" w:rsidRDefault="003452CC" w:rsidP="003452CC">
      <w:pPr>
        <w:pStyle w:val="a1"/>
      </w:pPr>
      <w:proofErr w:type="spellStart"/>
      <w:r w:rsidRPr="003452CC">
        <w:rPr>
          <w:rFonts w:hint="eastAsia"/>
        </w:rPr>
        <w:t>Szegedy</w:t>
      </w:r>
      <w:proofErr w:type="spellEnd"/>
      <w:r w:rsidRPr="003452CC">
        <w:rPr>
          <w:rFonts w:hint="eastAsia"/>
        </w:rPr>
        <w:t xml:space="preserve"> C, </w:t>
      </w:r>
      <w:proofErr w:type="spellStart"/>
      <w:r w:rsidRPr="003452CC">
        <w:rPr>
          <w:rFonts w:hint="eastAsia"/>
        </w:rPr>
        <w:t>Vanhoucke</w:t>
      </w:r>
      <w:proofErr w:type="spellEnd"/>
      <w:r w:rsidRPr="003452CC">
        <w:rPr>
          <w:rFonts w:hint="eastAsia"/>
        </w:rPr>
        <w:t xml:space="preserve"> V, </w:t>
      </w:r>
      <w:proofErr w:type="spellStart"/>
      <w:r w:rsidRPr="003452CC">
        <w:rPr>
          <w:rFonts w:hint="eastAsia"/>
        </w:rPr>
        <w:t>Ioffe</w:t>
      </w:r>
      <w:proofErr w:type="spellEnd"/>
      <w:r w:rsidRPr="003452CC">
        <w:rPr>
          <w:rFonts w:hint="eastAsia"/>
        </w:rPr>
        <w:t xml:space="preserve"> S, et al. Rethinking the Inception Architecture for Computer Vision[J]. Computer Science, 2015:2818-2826.</w:t>
      </w:r>
    </w:p>
    <w:p w:rsidR="003452CC" w:rsidRPr="003452CC" w:rsidRDefault="003452CC" w:rsidP="003452CC">
      <w:pPr>
        <w:pStyle w:val="a1"/>
      </w:pPr>
      <w:proofErr w:type="spellStart"/>
      <w:r w:rsidRPr="003452CC">
        <w:rPr>
          <w:rFonts w:hint="eastAsia"/>
        </w:rPr>
        <w:t>Szegedy</w:t>
      </w:r>
      <w:proofErr w:type="spellEnd"/>
      <w:r w:rsidRPr="003452CC">
        <w:rPr>
          <w:rFonts w:hint="eastAsia"/>
        </w:rPr>
        <w:t xml:space="preserve"> C, Liu W, Jia Y, et al. Going deeper with convolutions[J]. 2014:1-9.</w:t>
      </w:r>
    </w:p>
    <w:p w:rsidR="003452CC" w:rsidRPr="003452CC" w:rsidRDefault="003452CC" w:rsidP="003452CC">
      <w:pPr>
        <w:pStyle w:val="a1"/>
      </w:pPr>
      <w:proofErr w:type="spellStart"/>
      <w:r w:rsidRPr="003452CC">
        <w:rPr>
          <w:rFonts w:hint="eastAsia"/>
        </w:rPr>
        <w:t>Alom</w:t>
      </w:r>
      <w:proofErr w:type="spellEnd"/>
      <w:r w:rsidRPr="003452CC">
        <w:rPr>
          <w:rFonts w:hint="eastAsia"/>
        </w:rPr>
        <w:t xml:space="preserve"> M Z, </w:t>
      </w:r>
      <w:proofErr w:type="spellStart"/>
      <w:r w:rsidRPr="003452CC">
        <w:rPr>
          <w:rFonts w:hint="eastAsia"/>
        </w:rPr>
        <w:t>Taha</w:t>
      </w:r>
      <w:proofErr w:type="spellEnd"/>
      <w:r w:rsidRPr="003452CC">
        <w:rPr>
          <w:rFonts w:hint="eastAsia"/>
        </w:rPr>
        <w:t xml:space="preserve"> T M, </w:t>
      </w:r>
      <w:proofErr w:type="spellStart"/>
      <w:r w:rsidRPr="003452CC">
        <w:rPr>
          <w:rFonts w:hint="eastAsia"/>
        </w:rPr>
        <w:t>Yakopcic</w:t>
      </w:r>
      <w:proofErr w:type="spellEnd"/>
      <w:r w:rsidRPr="003452CC">
        <w:rPr>
          <w:rFonts w:hint="eastAsia"/>
        </w:rPr>
        <w:t xml:space="preserve"> C, et al. The History Began from </w:t>
      </w:r>
      <w:proofErr w:type="spellStart"/>
      <w:r w:rsidRPr="003452CC">
        <w:rPr>
          <w:rFonts w:hint="eastAsia"/>
        </w:rPr>
        <w:t>AlexNet</w:t>
      </w:r>
      <w:proofErr w:type="spellEnd"/>
      <w:r w:rsidRPr="003452CC">
        <w:rPr>
          <w:rFonts w:hint="eastAsia"/>
        </w:rPr>
        <w:t>: A Comprehensive Survey on Deep Learning Approaches[J]. 2018.</w:t>
      </w:r>
    </w:p>
    <w:p w:rsidR="003452CC" w:rsidRPr="003452CC" w:rsidRDefault="003452CC" w:rsidP="003452CC">
      <w:pPr>
        <w:pStyle w:val="a1"/>
      </w:pPr>
      <w:r w:rsidRPr="003452CC">
        <w:rPr>
          <w:rFonts w:hint="eastAsia"/>
        </w:rPr>
        <w:t>刘成. LBS 定位技术研究与发展现状 [J]. 导航定位学报, 2013 (1): 78-83.</w:t>
      </w:r>
    </w:p>
    <w:p w:rsidR="003452CC" w:rsidRPr="003452CC" w:rsidRDefault="003452CC" w:rsidP="003452CC">
      <w:pPr>
        <w:pStyle w:val="a1"/>
      </w:pPr>
      <w:r w:rsidRPr="003452CC">
        <w:rPr>
          <w:rFonts w:hint="eastAsia"/>
        </w:rPr>
        <w:t xml:space="preserve">Schindler G, Brown M, </w:t>
      </w:r>
      <w:proofErr w:type="spellStart"/>
      <w:r w:rsidRPr="003452CC">
        <w:rPr>
          <w:rFonts w:hint="eastAsia"/>
        </w:rPr>
        <w:t>Szeliski</w:t>
      </w:r>
      <w:proofErr w:type="spellEnd"/>
      <w:r w:rsidRPr="003452CC">
        <w:rPr>
          <w:rFonts w:hint="eastAsia"/>
        </w:rPr>
        <w:t xml:space="preserve"> R. City-scale location recognition [C]// IEEE Conference on Computer Vision and Pattern Recognition, 2007: 1-7.</w:t>
      </w:r>
    </w:p>
    <w:p w:rsidR="003452CC" w:rsidRPr="003452CC" w:rsidRDefault="003452CC" w:rsidP="003452CC">
      <w:pPr>
        <w:pStyle w:val="a1"/>
      </w:pPr>
      <w:r w:rsidRPr="003452CC">
        <w:rPr>
          <w:rFonts w:hint="eastAsia"/>
        </w:rPr>
        <w:t xml:space="preserve">Chen D M, </w:t>
      </w:r>
      <w:proofErr w:type="spellStart"/>
      <w:r w:rsidRPr="003452CC">
        <w:rPr>
          <w:rFonts w:hint="eastAsia"/>
        </w:rPr>
        <w:t>Baatz</w:t>
      </w:r>
      <w:proofErr w:type="spellEnd"/>
      <w:r w:rsidRPr="003452CC">
        <w:rPr>
          <w:rFonts w:hint="eastAsia"/>
        </w:rPr>
        <w:t xml:space="preserve"> G, </w:t>
      </w:r>
      <w:proofErr w:type="spellStart"/>
      <w:r w:rsidRPr="003452CC">
        <w:rPr>
          <w:rFonts w:hint="eastAsia"/>
        </w:rPr>
        <w:t>Koser</w:t>
      </w:r>
      <w:proofErr w:type="spellEnd"/>
      <w:r w:rsidRPr="003452CC">
        <w:rPr>
          <w:rFonts w:hint="eastAsia"/>
        </w:rPr>
        <w:t xml:space="preserve"> K, et al. City-scale landmark identification on mobile devices[C]// IEEE Conference on Computer Vision and Pattern Recognition. IEEE Computer Society, 2011:737-744.</w:t>
      </w:r>
    </w:p>
    <w:p w:rsidR="003452CC" w:rsidRPr="003452CC" w:rsidRDefault="003452CC" w:rsidP="003452CC">
      <w:pPr>
        <w:pStyle w:val="a1"/>
      </w:pPr>
      <w:r w:rsidRPr="003452CC">
        <w:rPr>
          <w:rFonts w:hint="eastAsia"/>
        </w:rPr>
        <w:t>Guan T, He Y, Gao J, et al. On-Device Mobile Visual Location Recognition by Integrating Vision and Inertial Sensors[J]. IEEE Transactions on Multimedia, 2013, 15(7):1688-1699.</w:t>
      </w:r>
    </w:p>
    <w:p w:rsidR="003452CC" w:rsidRPr="003452CC" w:rsidRDefault="003452CC" w:rsidP="003452CC">
      <w:pPr>
        <w:pStyle w:val="a1"/>
      </w:pPr>
      <w:r w:rsidRPr="003452CC">
        <w:rPr>
          <w:rFonts w:hint="eastAsia"/>
        </w:rPr>
        <w:t xml:space="preserve">Guan T, He Y, </w:t>
      </w:r>
      <w:proofErr w:type="spellStart"/>
      <w:r w:rsidRPr="003452CC">
        <w:rPr>
          <w:rFonts w:hint="eastAsia"/>
        </w:rPr>
        <w:t>Duan</w:t>
      </w:r>
      <w:proofErr w:type="spellEnd"/>
      <w:r w:rsidRPr="003452CC">
        <w:rPr>
          <w:rFonts w:hint="eastAsia"/>
        </w:rPr>
        <w:t xml:space="preserve"> L, et al. Efficient BOF Generation and Compression for On-Device Mobile Visual Location Recognition[J]. IEEE Multimedia, 2014, 21(2):32-41.</w:t>
      </w:r>
    </w:p>
    <w:p w:rsidR="003452CC" w:rsidRPr="003452CC" w:rsidRDefault="003452CC" w:rsidP="003452CC">
      <w:pPr>
        <w:pStyle w:val="a1"/>
      </w:pPr>
      <w:r w:rsidRPr="003452CC">
        <w:rPr>
          <w:rFonts w:hint="eastAsia"/>
        </w:rPr>
        <w:t>王丽君,于莲芝.基于卷积神经网络的位置识别[J].电子科技,2017,30(01):104-106+114.</w:t>
      </w:r>
    </w:p>
    <w:p w:rsidR="003452CC" w:rsidRPr="003452CC" w:rsidRDefault="003452CC" w:rsidP="003452CC">
      <w:pPr>
        <w:pStyle w:val="a1"/>
      </w:pPr>
      <w:proofErr w:type="spellStart"/>
      <w:r w:rsidRPr="003452CC">
        <w:rPr>
          <w:rFonts w:hint="eastAsia"/>
        </w:rPr>
        <w:t>Paek</w:t>
      </w:r>
      <w:proofErr w:type="spellEnd"/>
      <w:r w:rsidRPr="003452CC">
        <w:rPr>
          <w:rFonts w:hint="eastAsia"/>
        </w:rPr>
        <w:t xml:space="preserve">, </w:t>
      </w:r>
      <w:proofErr w:type="spellStart"/>
      <w:r w:rsidRPr="003452CC">
        <w:rPr>
          <w:rFonts w:hint="eastAsia"/>
        </w:rPr>
        <w:t>Jeongyeup</w:t>
      </w:r>
      <w:proofErr w:type="spellEnd"/>
      <w:r w:rsidRPr="003452CC">
        <w:rPr>
          <w:rFonts w:hint="eastAsia"/>
        </w:rPr>
        <w:t xml:space="preserve">, Kim, et al. Energy-efficient rate-adaptive GPS-based positioning for smartphones[J]. Proceedings of </w:t>
      </w:r>
      <w:proofErr w:type="spellStart"/>
      <w:r w:rsidRPr="003452CC">
        <w:rPr>
          <w:rFonts w:hint="eastAsia"/>
        </w:rPr>
        <w:t>Acm</w:t>
      </w:r>
      <w:proofErr w:type="spellEnd"/>
      <w:r w:rsidRPr="003452CC">
        <w:rPr>
          <w:rFonts w:hint="eastAsia"/>
        </w:rPr>
        <w:t xml:space="preserve"> </w:t>
      </w:r>
      <w:proofErr w:type="spellStart"/>
      <w:proofErr w:type="gramStart"/>
      <w:r w:rsidRPr="003452CC">
        <w:rPr>
          <w:rFonts w:hint="eastAsia"/>
        </w:rPr>
        <w:t>Mobisys</w:t>
      </w:r>
      <w:proofErr w:type="spellEnd"/>
      <w:r w:rsidRPr="003452CC">
        <w:rPr>
          <w:rFonts w:hint="eastAsia"/>
        </w:rPr>
        <w:t xml:space="preserve"> </w:t>
      </w:r>
      <w:r w:rsidRPr="003452CC">
        <w:t>’</w:t>
      </w:r>
      <w:proofErr w:type="gramEnd"/>
      <w:r w:rsidRPr="003452CC">
        <w:rPr>
          <w:rFonts w:hint="eastAsia"/>
        </w:rPr>
        <w:t>, 2010:299-314.</w:t>
      </w:r>
    </w:p>
    <w:p w:rsidR="003452CC" w:rsidRPr="003452CC" w:rsidRDefault="003452CC" w:rsidP="003452CC">
      <w:pPr>
        <w:pStyle w:val="a1"/>
      </w:pPr>
      <w:bookmarkStart w:id="77" w:name="_Ref513548286"/>
      <w:r w:rsidRPr="003452CC">
        <w:rPr>
          <w:rFonts w:hint="eastAsia"/>
        </w:rPr>
        <w:t>李海燕,张岩.移动通信网络的移动台定位技术及应用[J].邮电设计技</w:t>
      </w:r>
      <w:r w:rsidRPr="003452CC">
        <w:rPr>
          <w:rFonts w:hint="eastAsia"/>
        </w:rPr>
        <w:lastRenderedPageBreak/>
        <w:t>术,2006(03):27-34.</w:t>
      </w:r>
      <w:bookmarkEnd w:id="77"/>
    </w:p>
    <w:p w:rsidR="003452CC" w:rsidRPr="003452CC" w:rsidRDefault="003452CC" w:rsidP="003452CC">
      <w:pPr>
        <w:pStyle w:val="a1"/>
      </w:pPr>
      <w:proofErr w:type="gramStart"/>
      <w:r w:rsidRPr="003452CC">
        <w:rPr>
          <w:rFonts w:hint="eastAsia"/>
        </w:rPr>
        <w:t>徐怀宇</w:t>
      </w:r>
      <w:proofErr w:type="gramEnd"/>
      <w:r w:rsidRPr="003452CC">
        <w:rPr>
          <w:rFonts w:hint="eastAsia"/>
        </w:rPr>
        <w:t>. 基于手机多传感器融合的室外目标位置识别方法研究[D].北京邮电大学,2017.</w:t>
      </w:r>
      <w:bookmarkEnd w:id="76"/>
    </w:p>
    <w:p w:rsidR="004A5C41" w:rsidRDefault="004A5C41" w:rsidP="004A5C41">
      <w:pPr>
        <w:pStyle w:val="ac"/>
        <w:spacing w:before="240"/>
      </w:pPr>
      <w:bookmarkStart w:id="78" w:name="_Toc513885838"/>
      <w:bookmarkEnd w:id="75"/>
      <w:r>
        <w:rPr>
          <w:rFonts w:hint="eastAsia"/>
        </w:rPr>
        <w:lastRenderedPageBreak/>
        <w:t>附录</w:t>
      </w:r>
      <w:bookmarkEnd w:id="78"/>
    </w:p>
    <w:p w:rsidR="004A5C41" w:rsidRPr="009769D2" w:rsidRDefault="004A5C41" w:rsidP="004A5C41">
      <w:pPr>
        <w:pStyle w:val="ad"/>
        <w:ind w:firstLine="420"/>
      </w:pPr>
    </w:p>
    <w:p w:rsidR="004A5C41" w:rsidRPr="009769D2" w:rsidRDefault="004A5C41" w:rsidP="004A5C41">
      <w:pPr>
        <w:pStyle w:val="ad"/>
        <w:ind w:firstLine="420"/>
      </w:pPr>
    </w:p>
    <w:p w:rsidR="004A5C41" w:rsidRDefault="004A5C41" w:rsidP="004A5C41">
      <w:pPr>
        <w:pStyle w:val="aff4"/>
        <w:spacing w:before="240"/>
      </w:pPr>
      <w:bookmarkStart w:id="79" w:name="_Toc513885839"/>
      <w:r w:rsidRPr="001527A0">
        <w:rPr>
          <w:rFonts w:hint="eastAsia"/>
        </w:rPr>
        <w:lastRenderedPageBreak/>
        <w:t>致谢</w:t>
      </w:r>
      <w:bookmarkEnd w:id="79"/>
    </w:p>
    <w:p w:rsidR="003452CC" w:rsidRPr="003452CC" w:rsidRDefault="003452CC" w:rsidP="003452CC">
      <w:pPr>
        <w:pStyle w:val="aff5"/>
        <w:ind w:firstLine="420"/>
      </w:pPr>
      <w:bookmarkStart w:id="80" w:name="_Hlk511206096"/>
      <w:r w:rsidRPr="003452CC">
        <w:rPr>
          <w:rFonts w:hint="eastAsia"/>
        </w:rPr>
        <w:t>时间易逝，岁月如光。此次论文的撰写工作即将完成，同时也预示我四年的大学学习生涯逐渐进入尾声。回顾这四年的在校学习的美好时光，遗憾与满足并存。虽然有遗憾，但是更多的是开心与满足。我为此生能有如此一段特殊的经历感到开心，对在此期间遇到众多关心帮助我的人表达最真诚的敬意和感谢。</w:t>
      </w:r>
    </w:p>
    <w:p w:rsidR="003452CC" w:rsidRPr="003452CC" w:rsidRDefault="003452CC" w:rsidP="003452CC">
      <w:pPr>
        <w:pStyle w:val="aff5"/>
        <w:ind w:firstLine="420"/>
      </w:pPr>
      <w:r w:rsidRPr="003452CC">
        <w:rPr>
          <w:rFonts w:hint="eastAsia"/>
        </w:rPr>
        <w:t>首先，感谢我的导师王浩老师。老师专业学识渊博，教学态度严谨，在论文与毕业设计撰写期间，王浩老师细心指导、教会了我如何设计严谨的实验过程和记录实验结果。此次论文和毕业设计撰写过程，我受益匪浅。在论文完成过程中，王浩老师解答了我心中的许多疑问，提供了许多宝贵的意见。在此，向王浩老师表达我最诚挚的敬意和衷心的感谢。</w:t>
      </w:r>
    </w:p>
    <w:p w:rsidR="003452CC" w:rsidRPr="003452CC" w:rsidRDefault="003452CC" w:rsidP="003452CC">
      <w:pPr>
        <w:pStyle w:val="aff5"/>
        <w:ind w:firstLine="420"/>
      </w:pPr>
      <w:r w:rsidRPr="003452CC">
        <w:rPr>
          <w:rFonts w:hint="eastAsia"/>
        </w:rPr>
        <w:t>其次，感谢我的舍友们，我们一起上课，一起学习，一起旅游，与你们的情谊是我宝贵的财富，感谢你们的包容和关心，在你们四年的陪伴下，我度过了一个令我难忘的大学生活。</w:t>
      </w:r>
    </w:p>
    <w:p w:rsidR="003452CC" w:rsidRPr="003452CC" w:rsidRDefault="003452CC" w:rsidP="003452CC">
      <w:pPr>
        <w:pStyle w:val="aff5"/>
        <w:ind w:firstLine="420"/>
      </w:pPr>
      <w:r w:rsidRPr="003452CC">
        <w:rPr>
          <w:rFonts w:hint="eastAsia"/>
        </w:rPr>
        <w:t>另外，感谢百度学术和谷歌学术两个搜索引擎，帮助我阅读更专业的论文，提升我的专业水平。让我在论文和毕业设计撰写过程中避免了很多错误，希望你们越做越好。希望你们能继续给学术界提供专业的学术论文搜索服务。</w:t>
      </w:r>
    </w:p>
    <w:p w:rsidR="003452CC" w:rsidRPr="003452CC" w:rsidRDefault="003452CC" w:rsidP="003452CC">
      <w:pPr>
        <w:pStyle w:val="aff5"/>
        <w:ind w:firstLine="420"/>
      </w:pPr>
      <w:r w:rsidRPr="003452CC">
        <w:rPr>
          <w:rFonts w:hint="eastAsia"/>
        </w:rPr>
        <w:t>最后，感谢我的父母和女朋友。你们在生活中给予我无微不至的关怀，在我绝望的时候激励我，在我有所收获的时候为我感到开心，鼓励我再接再厉。你们是我努力的动力，感谢你们一直以来给我最无私的关怀和陪伴，谢谢你们。</w:t>
      </w:r>
      <w:bookmarkEnd w:id="80"/>
    </w:p>
    <w:p w:rsidR="0011756B" w:rsidRDefault="0011756B" w:rsidP="003452CC">
      <w:pPr>
        <w:pStyle w:val="affe"/>
        <w:ind w:firstLine="482"/>
      </w:pPr>
    </w:p>
    <w:sectPr w:rsidR="0011756B" w:rsidSect="0052657F">
      <w:footerReference w:type="default" r:id="rId41"/>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D69" w:rsidRDefault="00F01D69">
      <w:r>
        <w:separator/>
      </w:r>
    </w:p>
  </w:endnote>
  <w:endnote w:type="continuationSeparator" w:id="0">
    <w:p w:rsidR="00F01D69" w:rsidRDefault="00F01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9F7878" w:rsidRDefault="00FB234E" w:rsidP="00173CF9">
    <w:pPr>
      <w:pStyle w:val="af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9F7878" w:rsidRDefault="00FB234E" w:rsidP="00173CF9">
    <w:pPr>
      <w:pStyle w:val="afb"/>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9F7878" w:rsidRDefault="00FB234E" w:rsidP="00173CF9">
    <w:pPr>
      <w:pStyle w:val="afb"/>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9F7878" w:rsidRDefault="00FB234E" w:rsidP="00173CF9">
    <w:pPr>
      <w:pStyle w:val="afb"/>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57059A" w:rsidRDefault="00FB234E" w:rsidP="00173CF9">
    <w:pPr>
      <w:pStyle w:val="afb"/>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57059A" w:rsidRDefault="00FB234E" w:rsidP="00173CF9">
    <w:pPr>
      <w:pStyle w:val="afb"/>
      <w:jc w:val="center"/>
    </w:pPr>
    <w:r>
      <w:rPr>
        <w:rStyle w:val="afd"/>
      </w:rPr>
      <w:fldChar w:fldCharType="begin"/>
    </w:r>
    <w:r>
      <w:rPr>
        <w:rStyle w:val="afd"/>
      </w:rPr>
      <w:instrText xml:space="preserve"> PAGE </w:instrText>
    </w:r>
    <w:r>
      <w:rPr>
        <w:rStyle w:val="afd"/>
      </w:rPr>
      <w:fldChar w:fldCharType="separate"/>
    </w:r>
    <w:r w:rsidR="00DF2036">
      <w:rPr>
        <w:rStyle w:val="afd"/>
        <w:noProof/>
      </w:rPr>
      <w:t>15</w:t>
    </w:r>
    <w:r>
      <w:rPr>
        <w:rStyle w:val="afd"/>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D69" w:rsidRDefault="00F01D69">
      <w:r>
        <w:separator/>
      </w:r>
    </w:p>
  </w:footnote>
  <w:footnote w:type="continuationSeparator" w:id="0">
    <w:p w:rsidR="00F01D69" w:rsidRDefault="00F01D6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7C18C4" w:rsidRDefault="00FB234E" w:rsidP="00173CF9">
    <w:pPr>
      <w:pStyle w:val="afe"/>
    </w:pPr>
    <w:r>
      <w:rPr>
        <w:rFonts w:hint="eastAsia"/>
      </w:rPr>
      <w:t>人力资源管理的趋势与创新</w:t>
    </w:r>
  </w:p>
  <w:p w:rsidR="00FB234E" w:rsidRPr="00E54B5F" w:rsidRDefault="00FB234E" w:rsidP="00173CF9">
    <w:pPr>
      <w:pStyle w:val="afe"/>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B6541E" w:rsidRDefault="00FB234E" w:rsidP="00173CF9"/>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234E" w:rsidRPr="007C1074" w:rsidRDefault="00FB234E" w:rsidP="00173CF9">
    <w:pPr>
      <w:pStyle w:val="afe"/>
    </w:pPr>
    <w:r>
      <w:rPr>
        <w:rFonts w:hint="eastAsia"/>
      </w:rPr>
      <w:t>基于</w:t>
    </w:r>
    <w:r>
      <w:rPr>
        <w:rFonts w:hint="eastAsia"/>
      </w:rPr>
      <w:t>BOW</w:t>
    </w:r>
    <w:r>
      <w:rPr>
        <w:rFonts w:hint="eastAsia"/>
      </w:rPr>
      <w:t>的位置识别系统的设计与实现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15:restartNumberingAfterBreak="0">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2" w15:restartNumberingAfterBreak="0">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4" w15:restartNumberingAfterBreak="0">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5" w15:restartNumberingAfterBreak="0">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15:restartNumberingAfterBreak="0">
    <w:nsid w:val="7C1928F9"/>
    <w:multiLevelType w:val="hybridMultilevel"/>
    <w:tmpl w:val="EAE4E966"/>
    <w:lvl w:ilvl="0" w:tplc="057CA282">
      <w:start w:val="1"/>
      <w:numFmt w:val="decimal"/>
      <w:lvlText w:val="（%1）"/>
      <w:lvlJc w:val="left"/>
      <w:pPr>
        <w:ind w:left="1200" w:hanging="7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num w:numId="1">
    <w:abstractNumId w:val="13"/>
  </w:num>
  <w:num w:numId="2">
    <w:abstractNumId w:val="10"/>
  </w:num>
  <w:num w:numId="3">
    <w:abstractNumId w:val="14"/>
  </w:num>
  <w:num w:numId="4">
    <w:abstractNumId w:val="11"/>
  </w:num>
  <w:num w:numId="5">
    <w:abstractNumId w:val="15"/>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13"/>
  </w:num>
  <w:num w:numId="19">
    <w:abstractNumId w:val="13"/>
  </w:num>
  <w:num w:numId="20">
    <w:abstractNumId w:val="13"/>
  </w:num>
  <w:num w:numId="21">
    <w:abstractNumId w:val="13"/>
  </w:num>
  <w:num w:numId="22">
    <w:abstractNumId w:val="12"/>
  </w:num>
  <w:num w:numId="23">
    <w:abstractNumId w:val="10"/>
  </w:num>
  <w:num w:numId="24">
    <w:abstractNumId w:val="14"/>
  </w:num>
  <w:num w:numId="25">
    <w:abstractNumId w:val="11"/>
  </w:num>
  <w:num w:numId="26">
    <w:abstractNumId w:val="15"/>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1" w:cryptProviderType="rsaAES" w:cryptAlgorithmClass="hash" w:cryptAlgorithmType="typeAny" w:cryptAlgorithmSid="14" w:cryptSpinCount="100000" w:hash="bJIBpmNJS1OLcB4S9qFlSOeAEKZEVwzfkB80Zhzmmf4Naf+EhIp5NasmEHNqKeN2OXgkr/yIFrdcTzf89da9hw==" w:salt="REhq5j/ny9PHipuLl1Zu1A=="/>
  <w:defaultTabStop w:val="420"/>
  <w:drawingGridVerticalSpacing w:val="156"/>
  <w:displayHorizontalDrawingGridEvery w:val="0"/>
  <w:displayVerticalDrawingGridEvery w:val="2"/>
  <w:characterSpacingControl w:val="compressPunctuation"/>
  <w:hdrShapeDefaults>
    <o:shapedefaults v:ext="edit" spidmax="4097"/>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ED7"/>
    <w:rsid w:val="00003A94"/>
    <w:rsid w:val="000104F8"/>
    <w:rsid w:val="00020E57"/>
    <w:rsid w:val="00024CEE"/>
    <w:rsid w:val="00031F58"/>
    <w:rsid w:val="0003694D"/>
    <w:rsid w:val="0005128D"/>
    <w:rsid w:val="00055EC0"/>
    <w:rsid w:val="00067E4B"/>
    <w:rsid w:val="000749BC"/>
    <w:rsid w:val="000A53FD"/>
    <w:rsid w:val="000C4D74"/>
    <w:rsid w:val="000E1482"/>
    <w:rsid w:val="000F1467"/>
    <w:rsid w:val="000F27D0"/>
    <w:rsid w:val="00102FCD"/>
    <w:rsid w:val="0011212A"/>
    <w:rsid w:val="0011756B"/>
    <w:rsid w:val="00122119"/>
    <w:rsid w:val="00123CD4"/>
    <w:rsid w:val="00144F6F"/>
    <w:rsid w:val="00152225"/>
    <w:rsid w:val="00173CF9"/>
    <w:rsid w:val="00192F20"/>
    <w:rsid w:val="001D5D11"/>
    <w:rsid w:val="001E6669"/>
    <w:rsid w:val="001E707B"/>
    <w:rsid w:val="001F1EC2"/>
    <w:rsid w:val="001F3194"/>
    <w:rsid w:val="002324A8"/>
    <w:rsid w:val="00245829"/>
    <w:rsid w:val="002613BD"/>
    <w:rsid w:val="00266732"/>
    <w:rsid w:val="0028333D"/>
    <w:rsid w:val="00293ED7"/>
    <w:rsid w:val="002C07B9"/>
    <w:rsid w:val="002C3D92"/>
    <w:rsid w:val="002C7C48"/>
    <w:rsid w:val="003033DB"/>
    <w:rsid w:val="00305728"/>
    <w:rsid w:val="0032530F"/>
    <w:rsid w:val="00327A9A"/>
    <w:rsid w:val="0033034D"/>
    <w:rsid w:val="003379EC"/>
    <w:rsid w:val="003452CC"/>
    <w:rsid w:val="00365D61"/>
    <w:rsid w:val="003774D2"/>
    <w:rsid w:val="0039659E"/>
    <w:rsid w:val="00397B46"/>
    <w:rsid w:val="003B05A6"/>
    <w:rsid w:val="003B74BD"/>
    <w:rsid w:val="003F268C"/>
    <w:rsid w:val="00405F41"/>
    <w:rsid w:val="004110EF"/>
    <w:rsid w:val="00415343"/>
    <w:rsid w:val="00423EB1"/>
    <w:rsid w:val="004346DB"/>
    <w:rsid w:val="0044201F"/>
    <w:rsid w:val="00444CE7"/>
    <w:rsid w:val="00454479"/>
    <w:rsid w:val="00460469"/>
    <w:rsid w:val="00471E51"/>
    <w:rsid w:val="004727E5"/>
    <w:rsid w:val="00475303"/>
    <w:rsid w:val="00476E8C"/>
    <w:rsid w:val="00483360"/>
    <w:rsid w:val="00483816"/>
    <w:rsid w:val="00491C8C"/>
    <w:rsid w:val="00497E18"/>
    <w:rsid w:val="004A5C41"/>
    <w:rsid w:val="004B3F44"/>
    <w:rsid w:val="004C0DFB"/>
    <w:rsid w:val="004C0EB1"/>
    <w:rsid w:val="004C72D9"/>
    <w:rsid w:val="004D4C83"/>
    <w:rsid w:val="004E7B65"/>
    <w:rsid w:val="00501EA4"/>
    <w:rsid w:val="00516AF7"/>
    <w:rsid w:val="005258F2"/>
    <w:rsid w:val="0052657F"/>
    <w:rsid w:val="00553B1B"/>
    <w:rsid w:val="00562687"/>
    <w:rsid w:val="00567313"/>
    <w:rsid w:val="005754B8"/>
    <w:rsid w:val="00577735"/>
    <w:rsid w:val="00593041"/>
    <w:rsid w:val="00595D48"/>
    <w:rsid w:val="00596E24"/>
    <w:rsid w:val="005A017E"/>
    <w:rsid w:val="005A0C70"/>
    <w:rsid w:val="005A0C89"/>
    <w:rsid w:val="005A370D"/>
    <w:rsid w:val="005A58BB"/>
    <w:rsid w:val="005D2BB0"/>
    <w:rsid w:val="005D3CB4"/>
    <w:rsid w:val="005D409B"/>
    <w:rsid w:val="005E219F"/>
    <w:rsid w:val="005E58BC"/>
    <w:rsid w:val="005F4ECB"/>
    <w:rsid w:val="0060727F"/>
    <w:rsid w:val="006072EF"/>
    <w:rsid w:val="006241C6"/>
    <w:rsid w:val="00630DB4"/>
    <w:rsid w:val="00633AB6"/>
    <w:rsid w:val="0063589B"/>
    <w:rsid w:val="00653D24"/>
    <w:rsid w:val="006546B0"/>
    <w:rsid w:val="0067130A"/>
    <w:rsid w:val="00676776"/>
    <w:rsid w:val="006A01A7"/>
    <w:rsid w:val="006B1DAE"/>
    <w:rsid w:val="006B72D7"/>
    <w:rsid w:val="006C534C"/>
    <w:rsid w:val="006D2896"/>
    <w:rsid w:val="006E0EEF"/>
    <w:rsid w:val="00700BDA"/>
    <w:rsid w:val="00721223"/>
    <w:rsid w:val="00723A9C"/>
    <w:rsid w:val="007814C0"/>
    <w:rsid w:val="007931FB"/>
    <w:rsid w:val="007A1E9B"/>
    <w:rsid w:val="007A5E27"/>
    <w:rsid w:val="007C7DEA"/>
    <w:rsid w:val="007E4EB5"/>
    <w:rsid w:val="007F63A4"/>
    <w:rsid w:val="007F64C0"/>
    <w:rsid w:val="00807AA3"/>
    <w:rsid w:val="008121A1"/>
    <w:rsid w:val="00815D84"/>
    <w:rsid w:val="0082097B"/>
    <w:rsid w:val="00825453"/>
    <w:rsid w:val="00826DFF"/>
    <w:rsid w:val="0083301C"/>
    <w:rsid w:val="00834009"/>
    <w:rsid w:val="00837035"/>
    <w:rsid w:val="008479A2"/>
    <w:rsid w:val="00853FC2"/>
    <w:rsid w:val="00854B5E"/>
    <w:rsid w:val="00856646"/>
    <w:rsid w:val="00863766"/>
    <w:rsid w:val="008B6688"/>
    <w:rsid w:val="008E56DA"/>
    <w:rsid w:val="009030E7"/>
    <w:rsid w:val="00946358"/>
    <w:rsid w:val="00947C7A"/>
    <w:rsid w:val="00954274"/>
    <w:rsid w:val="009543CF"/>
    <w:rsid w:val="0096085B"/>
    <w:rsid w:val="00961B5D"/>
    <w:rsid w:val="00965329"/>
    <w:rsid w:val="00981E17"/>
    <w:rsid w:val="0098662E"/>
    <w:rsid w:val="009A1049"/>
    <w:rsid w:val="009A3397"/>
    <w:rsid w:val="009A421F"/>
    <w:rsid w:val="009B5CFB"/>
    <w:rsid w:val="009C4FAC"/>
    <w:rsid w:val="009D5BC8"/>
    <w:rsid w:val="009E0298"/>
    <w:rsid w:val="009E654F"/>
    <w:rsid w:val="009F216B"/>
    <w:rsid w:val="00A15C1A"/>
    <w:rsid w:val="00A20B42"/>
    <w:rsid w:val="00A319C5"/>
    <w:rsid w:val="00A513A2"/>
    <w:rsid w:val="00A72F8F"/>
    <w:rsid w:val="00A96078"/>
    <w:rsid w:val="00AB372F"/>
    <w:rsid w:val="00AC21C0"/>
    <w:rsid w:val="00AF74F1"/>
    <w:rsid w:val="00B2124C"/>
    <w:rsid w:val="00B334D5"/>
    <w:rsid w:val="00B46365"/>
    <w:rsid w:val="00B559E3"/>
    <w:rsid w:val="00B6414E"/>
    <w:rsid w:val="00B665C7"/>
    <w:rsid w:val="00B66954"/>
    <w:rsid w:val="00B76A95"/>
    <w:rsid w:val="00B90976"/>
    <w:rsid w:val="00BA6664"/>
    <w:rsid w:val="00BB44BC"/>
    <w:rsid w:val="00BC39C5"/>
    <w:rsid w:val="00BD5EAE"/>
    <w:rsid w:val="00BE6CA6"/>
    <w:rsid w:val="00C03955"/>
    <w:rsid w:val="00C066B3"/>
    <w:rsid w:val="00C06E32"/>
    <w:rsid w:val="00C14419"/>
    <w:rsid w:val="00C1712D"/>
    <w:rsid w:val="00C20AF0"/>
    <w:rsid w:val="00C2664A"/>
    <w:rsid w:val="00C31709"/>
    <w:rsid w:val="00C3549F"/>
    <w:rsid w:val="00C66A23"/>
    <w:rsid w:val="00C735B8"/>
    <w:rsid w:val="00C75A26"/>
    <w:rsid w:val="00C833E2"/>
    <w:rsid w:val="00C85C86"/>
    <w:rsid w:val="00C87D44"/>
    <w:rsid w:val="00CC088F"/>
    <w:rsid w:val="00CF24A6"/>
    <w:rsid w:val="00D05C87"/>
    <w:rsid w:val="00D151AF"/>
    <w:rsid w:val="00D26EC5"/>
    <w:rsid w:val="00D30DD1"/>
    <w:rsid w:val="00D358F0"/>
    <w:rsid w:val="00D36271"/>
    <w:rsid w:val="00D44776"/>
    <w:rsid w:val="00D45066"/>
    <w:rsid w:val="00D5635E"/>
    <w:rsid w:val="00D64C7A"/>
    <w:rsid w:val="00D67C93"/>
    <w:rsid w:val="00D83F4A"/>
    <w:rsid w:val="00D9130A"/>
    <w:rsid w:val="00DA2B69"/>
    <w:rsid w:val="00DB07E5"/>
    <w:rsid w:val="00DD3EB9"/>
    <w:rsid w:val="00DE39E3"/>
    <w:rsid w:val="00DF2036"/>
    <w:rsid w:val="00DF5330"/>
    <w:rsid w:val="00DF7334"/>
    <w:rsid w:val="00E06DBB"/>
    <w:rsid w:val="00E06F37"/>
    <w:rsid w:val="00E24E4B"/>
    <w:rsid w:val="00E311B1"/>
    <w:rsid w:val="00E375A6"/>
    <w:rsid w:val="00E400D2"/>
    <w:rsid w:val="00E50623"/>
    <w:rsid w:val="00E7055B"/>
    <w:rsid w:val="00E92744"/>
    <w:rsid w:val="00ED2ED9"/>
    <w:rsid w:val="00EE5620"/>
    <w:rsid w:val="00EF26AD"/>
    <w:rsid w:val="00EF78D6"/>
    <w:rsid w:val="00F00C58"/>
    <w:rsid w:val="00F01D69"/>
    <w:rsid w:val="00F16CC1"/>
    <w:rsid w:val="00F20470"/>
    <w:rsid w:val="00F22E72"/>
    <w:rsid w:val="00F26F39"/>
    <w:rsid w:val="00F453DA"/>
    <w:rsid w:val="00F50D19"/>
    <w:rsid w:val="00F51CA5"/>
    <w:rsid w:val="00F530E9"/>
    <w:rsid w:val="00F555E0"/>
    <w:rsid w:val="00F61E68"/>
    <w:rsid w:val="00F67D47"/>
    <w:rsid w:val="00F74C55"/>
    <w:rsid w:val="00FB234E"/>
    <w:rsid w:val="00FB6690"/>
    <w:rsid w:val="00FC6C4E"/>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09C1223A-C902-4104-A5FF-E1182F165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iPriority="0" w:unhideWhenUsed="1"/>
    <w:lsdException w:name="footer" w:locked="1" w:semiHidden="1" w:uiPriority="0"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semiHidden="1" w:unhideWhenUsed="1"/>
    <w:lsdException w:name="Table Colorful 3" w:semiHidden="1"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semiHidden="1" w:unhideWhenUsed="1"/>
    <w:lsdException w:name="Table Elegant" w:semiHidden="1"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locked="1" w:semiHidden="1" w:uiPriority="0"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0"/>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0"/>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0"/>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0"/>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0"/>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link w:val="1"/>
    <w:rsid w:val="004A5C41"/>
    <w:rPr>
      <w:rFonts w:ascii="黑体" w:eastAsia="黑体" w:hAnsi="Times New Roman"/>
      <w:bCs/>
      <w:kern w:val="2"/>
      <w:sz w:val="30"/>
      <w:szCs w:val="44"/>
    </w:rPr>
  </w:style>
  <w:style w:type="character" w:customStyle="1" w:styleId="20">
    <w:name w:val="标题 2 字符"/>
    <w:link w:val="2"/>
    <w:rsid w:val="004A5C41"/>
    <w:rPr>
      <w:rFonts w:ascii="黑体" w:eastAsia="黑体" w:hAnsi="Arial"/>
      <w:bCs/>
      <w:kern w:val="2"/>
      <w:sz w:val="28"/>
      <w:szCs w:val="32"/>
    </w:rPr>
  </w:style>
  <w:style w:type="character" w:customStyle="1" w:styleId="30">
    <w:name w:val="标题 3 字符"/>
    <w:link w:val="3"/>
    <w:rsid w:val="004A5C41"/>
    <w:rPr>
      <w:rFonts w:ascii="黑体" w:eastAsia="黑体" w:hAnsi="Times New Roman"/>
      <w:bCs/>
      <w:kern w:val="2"/>
      <w:sz w:val="24"/>
      <w:szCs w:val="32"/>
    </w:rPr>
  </w:style>
  <w:style w:type="character" w:customStyle="1" w:styleId="40">
    <w:name w:val="标题 4 字符"/>
    <w:link w:val="4"/>
    <w:rsid w:val="004A5C41"/>
    <w:rPr>
      <w:rFonts w:ascii="宋体" w:hAnsi="Arial"/>
      <w:bCs/>
      <w:kern w:val="2"/>
      <w:sz w:val="24"/>
      <w:szCs w:val="28"/>
    </w:rPr>
  </w:style>
  <w:style w:type="character" w:customStyle="1" w:styleId="50">
    <w:name w:val="标题 5 字符"/>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uiPriority w:val="99"/>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uiPriority w:val="99"/>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uiPriority w:val="99"/>
    <w:qFormat/>
    <w:rsid w:val="00483360"/>
  </w:style>
  <w:style w:type="paragraph" w:styleId="11">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1">
    <w:name w:val="内封2基本信息"/>
    <w:basedOn w:val="a4"/>
    <w:next w:val="a5"/>
    <w:locked/>
    <w:rsid w:val="00483360"/>
    <w:pPr>
      <w:snapToGrid w:val="0"/>
      <w:spacing w:line="360" w:lineRule="auto"/>
      <w:ind w:leftChars="1100" w:left="1100"/>
      <w:jc w:val="left"/>
    </w:pPr>
    <w:rPr>
      <w:sz w:val="24"/>
    </w:rPr>
  </w:style>
  <w:style w:type="character" w:customStyle="1" w:styleId="22">
    <w:name w:val="内封2基本信息文字"/>
    <w:rsid w:val="00483360"/>
    <w:rPr>
      <w:rFonts w:ascii="宋体" w:eastAsia="宋体"/>
      <w:sz w:val="24"/>
      <w:u w:val="single"/>
    </w:rPr>
  </w:style>
  <w:style w:type="paragraph" w:customStyle="1" w:styleId="23">
    <w:name w:val="内封2署尾"/>
    <w:basedOn w:val="a4"/>
    <w:next w:val="a5"/>
    <w:locked/>
    <w:rsid w:val="00483360"/>
    <w:pPr>
      <w:spacing w:line="360" w:lineRule="auto"/>
      <w:jc w:val="center"/>
    </w:pPr>
    <w:rPr>
      <w:rFonts w:ascii="宋体" w:hAnsi="宋体"/>
      <w:sz w:val="24"/>
    </w:rPr>
  </w:style>
  <w:style w:type="paragraph" w:customStyle="1" w:styleId="24">
    <w:name w:val="内封2抬头"/>
    <w:basedOn w:val="a5"/>
    <w:locked/>
    <w:rsid w:val="00483360"/>
    <w:pPr>
      <w:spacing w:line="240" w:lineRule="auto"/>
      <w:ind w:firstLineChars="0" w:firstLine="0"/>
      <w:jc w:val="center"/>
    </w:pPr>
    <w:rPr>
      <w:rFonts w:hAnsi="宋体"/>
      <w:b/>
      <w:sz w:val="36"/>
      <w:szCs w:val="36"/>
    </w:rPr>
  </w:style>
  <w:style w:type="paragraph" w:customStyle="1" w:styleId="25">
    <w:name w:val="内封2英文标题"/>
    <w:basedOn w:val="aa"/>
    <w:next w:val="a5"/>
    <w:locked/>
    <w:rsid w:val="00483360"/>
    <w:pPr>
      <w:spacing w:before="0" w:after="0" w:line="400" w:lineRule="exact"/>
      <w:outlineLvl w:val="9"/>
    </w:pPr>
    <w:rPr>
      <w:rFonts w:ascii="Times New Roman" w:hAnsi="Times New Roman"/>
    </w:rPr>
  </w:style>
  <w:style w:type="paragraph" w:customStyle="1" w:styleId="26">
    <w:name w:val="内封2英文副标题"/>
    <w:basedOn w:val="a4"/>
    <w:next w:val="a5"/>
    <w:locked/>
    <w:rsid w:val="00483360"/>
    <w:pPr>
      <w:ind w:rightChars="300" w:right="300"/>
      <w:jc w:val="right"/>
    </w:pPr>
    <w:rPr>
      <w:b/>
      <w:sz w:val="30"/>
    </w:rPr>
  </w:style>
  <w:style w:type="paragraph" w:customStyle="1" w:styleId="27">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afc"/>
    <w:locked/>
    <w:rsid w:val="00483360"/>
    <w:pPr>
      <w:tabs>
        <w:tab w:val="center" w:pos="4153"/>
        <w:tab w:val="right" w:pos="8306"/>
      </w:tabs>
      <w:snapToGrid w:val="0"/>
      <w:jc w:val="left"/>
    </w:pPr>
    <w:rPr>
      <w:sz w:val="18"/>
      <w:szCs w:val="18"/>
    </w:rPr>
  </w:style>
  <w:style w:type="character" w:customStyle="1" w:styleId="afc">
    <w:name w:val="页脚 字符"/>
    <w:link w:val="afb"/>
    <w:rsid w:val="004A5C41"/>
    <w:rPr>
      <w:rFonts w:ascii="Times New Roman" w:hAnsi="Times New Roman"/>
      <w:kern w:val="2"/>
      <w:sz w:val="18"/>
      <w:szCs w:val="18"/>
    </w:rPr>
  </w:style>
  <w:style w:type="character" w:styleId="afd">
    <w:name w:val="page number"/>
    <w:locked/>
    <w:rsid w:val="00483360"/>
  </w:style>
  <w:style w:type="paragraph" w:styleId="afe">
    <w:name w:val="header"/>
    <w:basedOn w:val="a4"/>
    <w:link w:val="aff"/>
    <w:locked/>
    <w:rsid w:val="00483360"/>
    <w:pPr>
      <w:pBdr>
        <w:bottom w:val="single" w:sz="6" w:space="1" w:color="auto"/>
      </w:pBdr>
      <w:tabs>
        <w:tab w:val="center" w:pos="4153"/>
        <w:tab w:val="right" w:pos="8306"/>
      </w:tabs>
      <w:snapToGrid w:val="0"/>
      <w:jc w:val="center"/>
    </w:pPr>
    <w:rPr>
      <w:sz w:val="18"/>
      <w:szCs w:val="18"/>
    </w:rPr>
  </w:style>
  <w:style w:type="character" w:customStyle="1" w:styleId="aff">
    <w:name w:val="页眉 字符"/>
    <w:link w:val="afe"/>
    <w:rsid w:val="004A5C41"/>
    <w:rPr>
      <w:rFonts w:ascii="Times New Roman" w:hAnsi="Times New Roman"/>
      <w:kern w:val="2"/>
      <w:sz w:val="18"/>
      <w:szCs w:val="18"/>
    </w:rPr>
  </w:style>
  <w:style w:type="paragraph" w:customStyle="1" w:styleId="aff0">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8"/>
    <w:locked/>
    <w:rsid w:val="00483360"/>
    <w:pPr>
      <w:numPr>
        <w:numId w:val="24"/>
      </w:numPr>
      <w:spacing w:line="300" w:lineRule="auto"/>
    </w:pPr>
    <w:rPr>
      <w:sz w:val="24"/>
    </w:rPr>
  </w:style>
  <w:style w:type="paragraph" w:customStyle="1" w:styleId="aff1">
    <w:name w:val="摘要英文作者"/>
    <w:basedOn w:val="aff2"/>
    <w:next w:val="a2"/>
    <w:locked/>
    <w:rsid w:val="00483360"/>
    <w:pPr>
      <w:spacing w:beforeLines="0" w:before="0" w:line="300" w:lineRule="auto"/>
    </w:pPr>
  </w:style>
  <w:style w:type="paragraph" w:customStyle="1" w:styleId="aff3">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f0"/>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2">
    <w:name w:val="摘要中文作者"/>
    <w:basedOn w:val="a4"/>
    <w:next w:val="a3"/>
    <w:locked/>
    <w:rsid w:val="00483360"/>
    <w:pPr>
      <w:keepNext/>
      <w:spacing w:beforeLines="50" w:before="50" w:afterLines="50" w:after="50" w:line="360" w:lineRule="auto"/>
      <w:jc w:val="center"/>
    </w:pPr>
    <w:rPr>
      <w:sz w:val="28"/>
    </w:rPr>
  </w:style>
  <w:style w:type="paragraph" w:customStyle="1" w:styleId="aff4">
    <w:name w:val="致谢标题"/>
    <w:basedOn w:val="ac"/>
    <w:next w:val="aff5"/>
    <w:locked/>
    <w:rsid w:val="00483360"/>
  </w:style>
  <w:style w:type="paragraph" w:customStyle="1" w:styleId="aff5">
    <w:name w:val="致谢正文"/>
    <w:basedOn w:val="ad"/>
    <w:uiPriority w:val="99"/>
    <w:rsid w:val="00483360"/>
  </w:style>
  <w:style w:type="paragraph" w:customStyle="1" w:styleId="29">
    <w:name w:val="内封2中文副标题"/>
    <w:basedOn w:val="2a"/>
    <w:locked/>
    <w:rsid w:val="00483360"/>
    <w:pPr>
      <w:ind w:right="630"/>
    </w:pPr>
    <w:rPr>
      <w:rFonts w:cs="宋体"/>
      <w:bCs/>
      <w:szCs w:val="20"/>
    </w:rPr>
  </w:style>
  <w:style w:type="paragraph" w:customStyle="1" w:styleId="aff6">
    <w:name w:val="摘要中文副标题"/>
    <w:basedOn w:val="a4"/>
    <w:next w:val="aff2"/>
    <w:locked/>
    <w:rsid w:val="00483360"/>
    <w:pPr>
      <w:ind w:rightChars="300" w:right="630"/>
      <w:jc w:val="right"/>
    </w:pPr>
    <w:rPr>
      <w:rFonts w:eastAsia="黑体"/>
      <w:sz w:val="28"/>
      <w:szCs w:val="32"/>
    </w:rPr>
  </w:style>
  <w:style w:type="paragraph" w:customStyle="1" w:styleId="aff7">
    <w:name w:val="摘要英文副标题"/>
    <w:basedOn w:val="a4"/>
    <w:next w:val="aff1"/>
    <w:locked/>
    <w:rsid w:val="00483360"/>
    <w:pPr>
      <w:spacing w:line="300" w:lineRule="auto"/>
      <w:ind w:rightChars="300" w:right="630"/>
      <w:jc w:val="right"/>
    </w:pPr>
    <w:rPr>
      <w:b/>
      <w:sz w:val="28"/>
      <w:szCs w:val="32"/>
    </w:rPr>
  </w:style>
  <w:style w:type="paragraph" w:styleId="aa">
    <w:name w:val="Title"/>
    <w:basedOn w:val="a4"/>
    <w:link w:val="aff8"/>
    <w:uiPriority w:val="99"/>
    <w:qFormat/>
    <w:locked/>
    <w:rsid w:val="00483360"/>
    <w:pPr>
      <w:spacing w:before="240" w:after="60"/>
      <w:jc w:val="center"/>
      <w:outlineLvl w:val="0"/>
    </w:pPr>
    <w:rPr>
      <w:rFonts w:ascii="Arial" w:hAnsi="Arial" w:cs="Arial"/>
      <w:b/>
      <w:bCs/>
      <w:sz w:val="32"/>
      <w:szCs w:val="32"/>
    </w:rPr>
  </w:style>
  <w:style w:type="character" w:customStyle="1" w:styleId="aff8">
    <w:name w:val="标题 字符"/>
    <w:link w:val="aa"/>
    <w:uiPriority w:val="99"/>
    <w:rsid w:val="0011212A"/>
    <w:rPr>
      <w:rFonts w:ascii="Arial" w:hAnsi="Arial" w:cs="Arial"/>
      <w:b/>
      <w:bCs/>
      <w:kern w:val="2"/>
      <w:sz w:val="32"/>
      <w:szCs w:val="32"/>
    </w:rPr>
  </w:style>
  <w:style w:type="paragraph" w:styleId="af4">
    <w:name w:val="Body Text"/>
    <w:basedOn w:val="a4"/>
    <w:link w:val="aff9"/>
    <w:uiPriority w:val="99"/>
    <w:rsid w:val="00483360"/>
    <w:pPr>
      <w:spacing w:after="120"/>
    </w:pPr>
  </w:style>
  <w:style w:type="character" w:customStyle="1" w:styleId="aff9">
    <w:name w:val="正文文本 字符"/>
    <w:link w:val="af4"/>
    <w:rsid w:val="004A5C41"/>
    <w:rPr>
      <w:rFonts w:ascii="Times New Roman" w:hAnsi="Times New Roman"/>
      <w:kern w:val="2"/>
      <w:sz w:val="21"/>
      <w:szCs w:val="24"/>
    </w:rPr>
  </w:style>
  <w:style w:type="table" w:styleId="affa">
    <w:name w:val="Table Grid"/>
    <w:basedOn w:val="a7"/>
    <w:locked/>
    <w:rsid w:val="00483360"/>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b">
    <w:name w:val="表格标题"/>
    <w:basedOn w:val="a4"/>
    <w:uiPriority w:val="99"/>
    <w:rsid w:val="00483360"/>
    <w:pPr>
      <w:jc w:val="center"/>
    </w:pPr>
    <w:rPr>
      <w:rFonts w:ascii="宋体"/>
      <w:b/>
    </w:rPr>
  </w:style>
  <w:style w:type="paragraph" w:customStyle="1" w:styleId="affc">
    <w:name w:val="表格正文"/>
    <w:basedOn w:val="a4"/>
    <w:uiPriority w:val="99"/>
    <w:rsid w:val="00483360"/>
    <w:pPr>
      <w:jc w:val="left"/>
    </w:pPr>
    <w:rPr>
      <w:rFonts w:ascii="宋体"/>
    </w:rPr>
  </w:style>
  <w:style w:type="paragraph" w:customStyle="1" w:styleId="affd">
    <w:name w:val="程序"/>
    <w:basedOn w:val="a4"/>
    <w:uiPriority w:val="99"/>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e">
    <w:name w:val="论文正文警告"/>
    <w:basedOn w:val="af"/>
    <w:next w:val="a5"/>
    <w:locked/>
    <w:rsid w:val="00483360"/>
    <w:rPr>
      <w:b/>
      <w:color w:val="FF0000"/>
    </w:rPr>
  </w:style>
  <w:style w:type="character" w:customStyle="1" w:styleId="afff">
    <w:name w:val="论文正文文字"/>
    <w:uiPriority w:val="99"/>
    <w:locked/>
    <w:rsid w:val="00483360"/>
    <w:rPr>
      <w:rFonts w:eastAsia="宋体"/>
      <w:noProof/>
      <w:sz w:val="24"/>
    </w:rPr>
  </w:style>
  <w:style w:type="paragraph" w:customStyle="1" w:styleId="2a">
    <w:name w:val="内封2副标题"/>
    <w:basedOn w:val="a4"/>
    <w:next w:val="a5"/>
    <w:locked/>
    <w:rsid w:val="00483360"/>
    <w:pPr>
      <w:ind w:rightChars="300" w:right="300"/>
      <w:jc w:val="right"/>
    </w:pPr>
    <w:rPr>
      <w:rFonts w:eastAsia="楷体_GB2312"/>
      <w:b/>
      <w:sz w:val="30"/>
    </w:rPr>
  </w:style>
  <w:style w:type="character" w:customStyle="1" w:styleId="afff0">
    <w:name w:val="上标"/>
    <w:rsid w:val="00483360"/>
    <w:rPr>
      <w:vertAlign w:val="superscript"/>
    </w:rPr>
  </w:style>
  <w:style w:type="paragraph" w:styleId="afff1">
    <w:name w:val="caption"/>
    <w:basedOn w:val="a4"/>
    <w:next w:val="a5"/>
    <w:uiPriority w:val="99"/>
    <w:qFormat/>
    <w:rsid w:val="00483360"/>
    <w:pPr>
      <w:jc w:val="center"/>
    </w:pPr>
    <w:rPr>
      <w:rFonts w:ascii="黑体" w:eastAsia="黑体" w:hAnsi="Arial" w:cs="Arial"/>
      <w:sz w:val="20"/>
      <w:szCs w:val="20"/>
    </w:rPr>
  </w:style>
  <w:style w:type="paragraph" w:customStyle="1" w:styleId="afff2">
    <w:name w:val="图片"/>
    <w:basedOn w:val="a4"/>
    <w:next w:val="a5"/>
    <w:uiPriority w:val="99"/>
    <w:qFormat/>
    <w:rsid w:val="00483360"/>
    <w:pPr>
      <w:keepNext/>
      <w:spacing w:line="300" w:lineRule="auto"/>
      <w:jc w:val="center"/>
    </w:pPr>
    <w:rPr>
      <w:rFonts w:ascii="宋体"/>
    </w:rPr>
  </w:style>
  <w:style w:type="character" w:customStyle="1" w:styleId="afff3">
    <w:name w:val="下标"/>
    <w:rsid w:val="00483360"/>
    <w:rPr>
      <w:vertAlign w:val="subscript"/>
    </w:rPr>
  </w:style>
  <w:style w:type="paragraph" w:customStyle="1" w:styleId="28">
    <w:name w:val="摘要英文正文2"/>
    <w:basedOn w:val="a2"/>
    <w:uiPriority w:val="99"/>
    <w:rsid w:val="00483360"/>
    <w:pPr>
      <w:numPr>
        <w:numId w:val="0"/>
      </w:numPr>
      <w:ind w:firstLineChars="200" w:firstLine="200"/>
    </w:pPr>
  </w:style>
  <w:style w:type="table" w:styleId="afff4">
    <w:name w:val="Table Professional"/>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5">
    <w:name w:val="Table Theme"/>
    <w:basedOn w:val="a7"/>
    <w:locked/>
    <w:rsid w:val="005D3CB4"/>
    <w:pPr>
      <w:widowControl w:val="0"/>
      <w:jc w:val="center"/>
    </w:pPr>
    <w:rPr>
      <w:rFonts w:ascii="Times New Roman" w:hAnsi="Times New Roman"/>
      <w:sz w:val="21"/>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2">
    <w:name w:val="Table Colorful 1"/>
    <w:basedOn w:val="a7"/>
    <w:locked/>
    <w:rsid w:val="00483360"/>
    <w:pPr>
      <w:widowControl w:val="0"/>
      <w:jc w:val="both"/>
    </w:pPr>
    <w:rPr>
      <w:rFonts w:ascii="Times New Roman" w:hAnsi="Times New Roman"/>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3">
    <w:name w:val="Table Classic 1"/>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7"/>
    <w:locked/>
    <w:rsid w:val="00483360"/>
    <w:pPr>
      <w:widowControl w:val="0"/>
      <w:jc w:val="both"/>
    </w:pPr>
    <w:rPr>
      <w:rFonts w:ascii="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7"/>
    <w:locked/>
    <w:rsid w:val="00483360"/>
    <w:pPr>
      <w:widowControl w:val="0"/>
      <w:jc w:val="both"/>
    </w:pPr>
    <w:rPr>
      <w:rFonts w:ascii="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1">
    <w:name w:val="Table Classic 4"/>
    <w:basedOn w:val="a7"/>
    <w:locked/>
    <w:rsid w:val="00483360"/>
    <w:pPr>
      <w:widowControl w:val="0"/>
      <w:jc w:val="both"/>
    </w:pPr>
    <w:rPr>
      <w:rFonts w:ascii="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4">
    <w:name w:val="Table Subtle 1"/>
    <w:basedOn w:val="a7"/>
    <w:locked/>
    <w:rsid w:val="00483360"/>
    <w:pPr>
      <w:widowControl w:val="0"/>
      <w:jc w:val="both"/>
    </w:pPr>
    <w:rPr>
      <w:rFonts w:ascii="Times New Roman" w:hAnsi="Times New Roma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7"/>
    <w:locked/>
    <w:rsid w:val="00483360"/>
    <w:pPr>
      <w:widowControl w:val="0"/>
      <w:jc w:val="both"/>
    </w:pPr>
    <w:rPr>
      <w:rFonts w:ascii="Times New Roman" w:hAnsi="Times New Roma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7"/>
    <w:locked/>
    <w:rsid w:val="00483360"/>
    <w:pPr>
      <w:widowControl w:val="0"/>
      <w:jc w:val="both"/>
    </w:pPr>
    <w:rPr>
      <w:rFonts w:ascii="Times New Roman" w:hAnsi="Times New Roma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7"/>
    <w:locked/>
    <w:rsid w:val="00483360"/>
    <w:pPr>
      <w:widowControl w:val="0"/>
      <w:jc w:val="both"/>
    </w:pPr>
    <w:rPr>
      <w:rFonts w:ascii="Times New Roman" w:hAnsi="Times New Roma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3D effects 3"/>
    <w:basedOn w:val="a7"/>
    <w:locked/>
    <w:rsid w:val="00483360"/>
    <w:pPr>
      <w:widowControl w:val="0"/>
      <w:jc w:val="both"/>
    </w:pPr>
    <w:rPr>
      <w:rFonts w:ascii="Times New Roman" w:hAnsi="Times New Roma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List 1"/>
    <w:basedOn w:val="a7"/>
    <w:locked/>
    <w:rsid w:val="00483360"/>
    <w:pPr>
      <w:widowControl w:val="0"/>
      <w:jc w:val="both"/>
    </w:pPr>
    <w:rPr>
      <w:rFonts w:ascii="Times New Roman" w:hAnsi="Times New Roma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7"/>
    <w:locked/>
    <w:rsid w:val="00483360"/>
    <w:pPr>
      <w:widowControl w:val="0"/>
      <w:jc w:val="both"/>
    </w:pPr>
    <w:rPr>
      <w:rFonts w:ascii="Times New Roman" w:hAnsi="Times New Roma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
    <w:name w:val="Table List 3"/>
    <w:basedOn w:val="a7"/>
    <w:locked/>
    <w:rsid w:val="00483360"/>
    <w:pPr>
      <w:widowControl w:val="0"/>
      <w:jc w:val="both"/>
    </w:pPr>
    <w:rPr>
      <w:rFonts w:ascii="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2">
    <w:name w:val="Table List 4"/>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1">
    <w:name w:val="Table List 5"/>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f">
    <w:name w:val="toc 2"/>
    <w:basedOn w:val="a4"/>
    <w:autoRedefine/>
    <w:uiPriority w:val="39"/>
    <w:locked/>
    <w:rsid w:val="00483360"/>
    <w:pPr>
      <w:spacing w:line="300" w:lineRule="auto"/>
      <w:ind w:leftChars="200" w:left="200"/>
    </w:pPr>
    <w:rPr>
      <w:sz w:val="24"/>
    </w:rPr>
  </w:style>
  <w:style w:type="paragraph" w:styleId="34">
    <w:name w:val="toc 3"/>
    <w:basedOn w:val="a4"/>
    <w:autoRedefine/>
    <w:uiPriority w:val="39"/>
    <w:locked/>
    <w:rsid w:val="00483360"/>
    <w:pPr>
      <w:spacing w:line="300" w:lineRule="auto"/>
      <w:ind w:leftChars="400" w:left="400"/>
    </w:pPr>
    <w:rPr>
      <w:sz w:val="24"/>
    </w:rPr>
  </w:style>
  <w:style w:type="paragraph" w:styleId="afff6">
    <w:name w:val="Balloon Text"/>
    <w:basedOn w:val="a4"/>
    <w:link w:val="afff7"/>
    <w:uiPriority w:val="99"/>
    <w:semiHidden/>
    <w:rsid w:val="00483360"/>
    <w:rPr>
      <w:sz w:val="18"/>
      <w:szCs w:val="18"/>
    </w:rPr>
  </w:style>
  <w:style w:type="character" w:customStyle="1" w:styleId="afff7">
    <w:name w:val="批注框文本 字符"/>
    <w:link w:val="afff6"/>
    <w:semiHidden/>
    <w:rsid w:val="00483360"/>
    <w:rPr>
      <w:rFonts w:ascii="Times New Roman" w:hAnsi="Times New Roman"/>
      <w:kern w:val="2"/>
      <w:sz w:val="18"/>
      <w:szCs w:val="18"/>
    </w:rPr>
  </w:style>
  <w:style w:type="table" w:styleId="17">
    <w:name w:val="Table Columns 1"/>
    <w:basedOn w:val="a7"/>
    <w:locked/>
    <w:rsid w:val="00483360"/>
    <w:pPr>
      <w:widowControl w:val="0"/>
      <w:jc w:val="both"/>
    </w:pPr>
    <w:rPr>
      <w:rFonts w:ascii="Times New Roman" w:hAnsi="Times New Roman"/>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Columns 2"/>
    <w:basedOn w:val="a7"/>
    <w:locked/>
    <w:rsid w:val="00483360"/>
    <w:pPr>
      <w:widowControl w:val="0"/>
      <w:jc w:val="both"/>
    </w:pPr>
    <w:rPr>
      <w:rFonts w:ascii="Times New Roman" w:hAnsi="Times New Roman"/>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Columns 3"/>
    <w:basedOn w:val="a7"/>
    <w:locked/>
    <w:rsid w:val="00483360"/>
    <w:pPr>
      <w:widowControl w:val="0"/>
      <w:jc w:val="both"/>
    </w:pPr>
    <w:rPr>
      <w:rFonts w:ascii="Times New Roman" w:hAnsi="Times New Roman"/>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3">
    <w:name w:val="Table Columns 4"/>
    <w:basedOn w:val="a7"/>
    <w:locked/>
    <w:rsid w:val="00483360"/>
    <w:pPr>
      <w:widowControl w:val="0"/>
      <w:jc w:val="both"/>
    </w:pPr>
    <w:rPr>
      <w:rFonts w:ascii="Times New Roman" w:hAnsi="Times New Roma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2">
    <w:name w:val="Table Columns 5"/>
    <w:basedOn w:val="a7"/>
    <w:locked/>
    <w:rsid w:val="00483360"/>
    <w:pPr>
      <w:widowControl w:val="0"/>
      <w:jc w:val="both"/>
    </w:pPr>
    <w:rPr>
      <w:rFonts w:ascii="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7"/>
    <w:locked/>
    <w:rsid w:val="00483360"/>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1">
    <w:name w:val="Table Grid 2"/>
    <w:basedOn w:val="a7"/>
    <w:locked/>
    <w:rsid w:val="00483360"/>
    <w:pPr>
      <w:widowControl w:val="0"/>
      <w:jc w:val="both"/>
    </w:pPr>
    <w:rPr>
      <w:rFonts w:ascii="Times New Roman" w:hAnsi="Times New Roma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6">
    <w:name w:val="Table Grid 3"/>
    <w:basedOn w:val="a7"/>
    <w:locked/>
    <w:rsid w:val="00483360"/>
    <w:pPr>
      <w:widowControl w:val="0"/>
      <w:jc w:val="both"/>
    </w:pPr>
    <w:rPr>
      <w:rFonts w:ascii="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4">
    <w:name w:val="Table Grid 4"/>
    <w:basedOn w:val="a7"/>
    <w:locked/>
    <w:rsid w:val="00483360"/>
    <w:pPr>
      <w:widowControl w:val="0"/>
      <w:jc w:val="both"/>
    </w:pPr>
    <w:rPr>
      <w:rFonts w:ascii="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3">
    <w:name w:val="Table Grid 5"/>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9">
    <w:name w:val="Table Web 1"/>
    <w:basedOn w:val="a7"/>
    <w:locked/>
    <w:rsid w:val="00483360"/>
    <w:pPr>
      <w:widowControl w:val="0"/>
      <w:jc w:val="both"/>
    </w:pPr>
    <w:rPr>
      <w:rFonts w:ascii="Times New Roman" w:hAnsi="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8">
    <w:name w:val="Document Map"/>
    <w:basedOn w:val="a4"/>
    <w:link w:val="afff9"/>
    <w:uiPriority w:val="99"/>
    <w:semiHidden/>
    <w:rsid w:val="00483360"/>
    <w:pPr>
      <w:shd w:val="clear" w:color="auto" w:fill="000080"/>
    </w:pPr>
  </w:style>
  <w:style w:type="character" w:customStyle="1" w:styleId="afff9">
    <w:name w:val="文档结构图 字符"/>
    <w:link w:val="afff8"/>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a">
    <w:name w:val="论文表格"/>
    <w:basedOn w:val="a7"/>
    <w:uiPriority w:val="99"/>
    <w:rsid w:val="005D3CB4"/>
    <w:pPr>
      <w:widowControl w:val="0"/>
      <w:jc w:val="center"/>
    </w:pPr>
    <w:rPr>
      <w:sz w:val="21"/>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character" w:styleId="afffb">
    <w:name w:val="FollowedHyperlink"/>
    <w:uiPriority w:val="99"/>
    <w:semiHidden/>
    <w:unhideWhenUsed/>
    <w:rsid w:val="003452CC"/>
    <w:rPr>
      <w:color w:val="800080"/>
      <w:u w:val="single"/>
    </w:rPr>
  </w:style>
  <w:style w:type="paragraph" w:styleId="afffc">
    <w:name w:val="Normal (Web)"/>
    <w:basedOn w:val="a4"/>
    <w:uiPriority w:val="99"/>
    <w:semiHidden/>
    <w:unhideWhenUsed/>
    <w:rsid w:val="003452C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491860">
      <w:bodyDiv w:val="1"/>
      <w:marLeft w:val="0"/>
      <w:marRight w:val="0"/>
      <w:marTop w:val="0"/>
      <w:marBottom w:val="0"/>
      <w:divBdr>
        <w:top w:val="none" w:sz="0" w:space="0" w:color="auto"/>
        <w:left w:val="none" w:sz="0" w:space="0" w:color="auto"/>
        <w:bottom w:val="none" w:sz="0" w:space="0" w:color="auto"/>
        <w:right w:val="none" w:sz="0" w:space="0" w:color="auto"/>
      </w:divBdr>
    </w:div>
    <w:div w:id="470248375">
      <w:bodyDiv w:val="1"/>
      <w:marLeft w:val="0"/>
      <w:marRight w:val="0"/>
      <w:marTop w:val="0"/>
      <w:marBottom w:val="0"/>
      <w:divBdr>
        <w:top w:val="none" w:sz="0" w:space="0" w:color="auto"/>
        <w:left w:val="none" w:sz="0" w:space="0" w:color="auto"/>
        <w:bottom w:val="none" w:sz="0" w:space="0" w:color="auto"/>
        <w:right w:val="none" w:sz="0" w:space="0" w:color="auto"/>
      </w:divBdr>
    </w:div>
    <w:div w:id="573584498">
      <w:bodyDiv w:val="1"/>
      <w:marLeft w:val="0"/>
      <w:marRight w:val="0"/>
      <w:marTop w:val="0"/>
      <w:marBottom w:val="0"/>
      <w:divBdr>
        <w:top w:val="none" w:sz="0" w:space="0" w:color="auto"/>
        <w:left w:val="none" w:sz="0" w:space="0" w:color="auto"/>
        <w:bottom w:val="none" w:sz="0" w:space="0" w:color="auto"/>
        <w:right w:val="none" w:sz="0" w:space="0" w:color="auto"/>
      </w:divBdr>
    </w:div>
    <w:div w:id="627249825">
      <w:bodyDiv w:val="1"/>
      <w:marLeft w:val="0"/>
      <w:marRight w:val="0"/>
      <w:marTop w:val="0"/>
      <w:marBottom w:val="0"/>
      <w:divBdr>
        <w:top w:val="none" w:sz="0" w:space="0" w:color="auto"/>
        <w:left w:val="none" w:sz="0" w:space="0" w:color="auto"/>
        <w:bottom w:val="none" w:sz="0" w:space="0" w:color="auto"/>
        <w:right w:val="none" w:sz="0" w:space="0" w:color="auto"/>
      </w:divBdr>
    </w:div>
    <w:div w:id="640497248">
      <w:bodyDiv w:val="1"/>
      <w:marLeft w:val="0"/>
      <w:marRight w:val="0"/>
      <w:marTop w:val="0"/>
      <w:marBottom w:val="0"/>
      <w:divBdr>
        <w:top w:val="none" w:sz="0" w:space="0" w:color="auto"/>
        <w:left w:val="none" w:sz="0" w:space="0" w:color="auto"/>
        <w:bottom w:val="none" w:sz="0" w:space="0" w:color="auto"/>
        <w:right w:val="none" w:sz="0" w:space="0" w:color="auto"/>
      </w:divBdr>
    </w:div>
    <w:div w:id="1112899439">
      <w:bodyDiv w:val="1"/>
      <w:marLeft w:val="0"/>
      <w:marRight w:val="0"/>
      <w:marTop w:val="0"/>
      <w:marBottom w:val="0"/>
      <w:divBdr>
        <w:top w:val="none" w:sz="0" w:space="0" w:color="auto"/>
        <w:left w:val="none" w:sz="0" w:space="0" w:color="auto"/>
        <w:bottom w:val="none" w:sz="0" w:space="0" w:color="auto"/>
        <w:right w:val="none" w:sz="0" w:space="0" w:color="auto"/>
      </w:divBdr>
    </w:div>
    <w:div w:id="1116563077">
      <w:bodyDiv w:val="1"/>
      <w:marLeft w:val="0"/>
      <w:marRight w:val="0"/>
      <w:marTop w:val="0"/>
      <w:marBottom w:val="0"/>
      <w:divBdr>
        <w:top w:val="none" w:sz="0" w:space="0" w:color="auto"/>
        <w:left w:val="none" w:sz="0" w:space="0" w:color="auto"/>
        <w:bottom w:val="none" w:sz="0" w:space="0" w:color="auto"/>
        <w:right w:val="none" w:sz="0" w:space="0" w:color="auto"/>
      </w:divBdr>
    </w:div>
    <w:div w:id="1275869231">
      <w:bodyDiv w:val="1"/>
      <w:marLeft w:val="0"/>
      <w:marRight w:val="0"/>
      <w:marTop w:val="0"/>
      <w:marBottom w:val="0"/>
      <w:divBdr>
        <w:top w:val="none" w:sz="0" w:space="0" w:color="auto"/>
        <w:left w:val="none" w:sz="0" w:space="0" w:color="auto"/>
        <w:bottom w:val="none" w:sz="0" w:space="0" w:color="auto"/>
        <w:right w:val="none" w:sz="0" w:space="0" w:color="auto"/>
      </w:divBdr>
    </w:div>
    <w:div w:id="1321884919">
      <w:bodyDiv w:val="1"/>
      <w:marLeft w:val="0"/>
      <w:marRight w:val="0"/>
      <w:marTop w:val="0"/>
      <w:marBottom w:val="0"/>
      <w:divBdr>
        <w:top w:val="none" w:sz="0" w:space="0" w:color="auto"/>
        <w:left w:val="none" w:sz="0" w:space="0" w:color="auto"/>
        <w:bottom w:val="none" w:sz="0" w:space="0" w:color="auto"/>
        <w:right w:val="none" w:sz="0" w:space="0" w:color="auto"/>
      </w:divBdr>
    </w:div>
    <w:div w:id="1387337040">
      <w:bodyDiv w:val="1"/>
      <w:marLeft w:val="0"/>
      <w:marRight w:val="0"/>
      <w:marTop w:val="0"/>
      <w:marBottom w:val="0"/>
      <w:divBdr>
        <w:top w:val="none" w:sz="0" w:space="0" w:color="auto"/>
        <w:left w:val="none" w:sz="0" w:space="0" w:color="auto"/>
        <w:bottom w:val="none" w:sz="0" w:space="0" w:color="auto"/>
        <w:right w:val="none" w:sz="0" w:space="0" w:color="auto"/>
      </w:divBdr>
    </w:div>
    <w:div w:id="1560819461">
      <w:bodyDiv w:val="1"/>
      <w:marLeft w:val="0"/>
      <w:marRight w:val="0"/>
      <w:marTop w:val="0"/>
      <w:marBottom w:val="0"/>
      <w:divBdr>
        <w:top w:val="none" w:sz="0" w:space="0" w:color="auto"/>
        <w:left w:val="none" w:sz="0" w:space="0" w:color="auto"/>
        <w:bottom w:val="none" w:sz="0" w:space="0" w:color="auto"/>
        <w:right w:val="none" w:sz="0" w:space="0" w:color="auto"/>
      </w:divBdr>
    </w:div>
    <w:div w:id="1757435309">
      <w:bodyDiv w:val="1"/>
      <w:marLeft w:val="0"/>
      <w:marRight w:val="0"/>
      <w:marTop w:val="0"/>
      <w:marBottom w:val="0"/>
      <w:divBdr>
        <w:top w:val="none" w:sz="0" w:space="0" w:color="auto"/>
        <w:left w:val="none" w:sz="0" w:space="0" w:color="auto"/>
        <w:bottom w:val="none" w:sz="0" w:space="0" w:color="auto"/>
        <w:right w:val="none" w:sz="0" w:space="0" w:color="auto"/>
      </w:divBdr>
    </w:div>
    <w:div w:id="1805928749">
      <w:bodyDiv w:val="1"/>
      <w:marLeft w:val="0"/>
      <w:marRight w:val="0"/>
      <w:marTop w:val="0"/>
      <w:marBottom w:val="0"/>
      <w:divBdr>
        <w:top w:val="none" w:sz="0" w:space="0" w:color="auto"/>
        <w:left w:val="none" w:sz="0" w:space="0" w:color="auto"/>
        <w:bottom w:val="none" w:sz="0" w:space="0" w:color="auto"/>
        <w:right w:val="none" w:sz="0" w:space="0" w:color="auto"/>
      </w:divBdr>
    </w:div>
    <w:div w:id="205901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en.wikipedia.org/wiki/Multilayer_perceptron"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en.wikipedia.org/wiki/Artificial_neural_network"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1.png"/><Relationship Id="rId29" Type="http://schemas.openxmlformats.org/officeDocument/2006/relationships/image" Target="media/image10.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javascrip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hyperlink" Target="https://en.wikipedia.org/wiki/Feature_engineering"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3504\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5BAFB-3DBE-4A7F-B511-7DC18A32E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189</TotalTime>
  <Pages>40</Pages>
  <Words>4507</Words>
  <Characters>25694</Characters>
  <Application>Microsoft Office Word</Application>
  <DocSecurity>0</DocSecurity>
  <Lines>214</Lines>
  <Paragraphs>60</Paragraphs>
  <ScaleCrop>false</ScaleCrop>
  <Company>Microsoft</Company>
  <LinksUpToDate>false</LinksUpToDate>
  <CharactersWithSpaces>30141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陈 浩</cp:lastModifiedBy>
  <cp:revision>35</cp:revision>
  <cp:lastPrinted>2018-05-12T02:54:00Z</cp:lastPrinted>
  <dcterms:created xsi:type="dcterms:W3CDTF">2018-05-11T05:34:00Z</dcterms:created>
  <dcterms:modified xsi:type="dcterms:W3CDTF">2020-03-19T07:51:00Z</dcterms:modified>
  <cp:contentStatus>最终状态</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